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85D41B" w14:textId="77777777" w:rsidR="0094255B" w:rsidRPr="0094255B" w:rsidRDefault="0094255B" w:rsidP="0094255B">
      <w:pPr>
        <w:spacing w:after="200" w:line="276" w:lineRule="auto"/>
        <w:jc w:val="center"/>
        <w:rPr>
          <w:rFonts w:eastAsia="Calibri"/>
          <w:sz w:val="28"/>
          <w:szCs w:val="28"/>
          <w:lang w:eastAsia="en-US"/>
        </w:rPr>
      </w:pPr>
      <w:r w:rsidRPr="0094255B">
        <w:rPr>
          <w:rFonts w:eastAsia="Calibri"/>
          <w:sz w:val="28"/>
          <w:szCs w:val="28"/>
          <w:lang w:eastAsia="en-US"/>
        </w:rPr>
        <w:t>Министерство образования и науки Российской Федерации Федеральное агентство по образованию Федеральное государственное бюджетное образовательное учреждение высшего образования «Вятский государственный университет»</w:t>
      </w:r>
    </w:p>
    <w:p w14:paraId="1926D1AD" w14:textId="77777777" w:rsidR="0094255B" w:rsidRPr="0094255B" w:rsidRDefault="0094255B" w:rsidP="0094255B">
      <w:pPr>
        <w:spacing w:after="200" w:line="276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94255B">
        <w:rPr>
          <w:rFonts w:eastAsia="Calibri"/>
          <w:sz w:val="28"/>
          <w:szCs w:val="28"/>
          <w:lang w:eastAsia="en-US"/>
        </w:rPr>
        <w:t>Факультет автоматики и вычислительной техники</w:t>
      </w:r>
    </w:p>
    <w:p w14:paraId="0146975E" w14:textId="77777777" w:rsidR="0094255B" w:rsidRPr="0094255B" w:rsidRDefault="0094255B" w:rsidP="0094255B">
      <w:pPr>
        <w:spacing w:after="200" w:line="276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94255B">
        <w:rPr>
          <w:rFonts w:eastAsia="Calibri"/>
          <w:sz w:val="28"/>
          <w:szCs w:val="28"/>
          <w:lang w:eastAsia="en-US"/>
        </w:rPr>
        <w:t>Кафедра электронных вычислительных машин</w:t>
      </w:r>
    </w:p>
    <w:p w14:paraId="0C29A97F" w14:textId="77777777" w:rsidR="0094255B" w:rsidRPr="0094255B" w:rsidRDefault="0094255B" w:rsidP="0094255B">
      <w:pPr>
        <w:spacing w:after="200" w:line="276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</w:p>
    <w:p w14:paraId="35583765" w14:textId="77777777" w:rsidR="0094255B" w:rsidRPr="0094255B" w:rsidRDefault="0094255B" w:rsidP="0094255B">
      <w:pPr>
        <w:spacing w:after="200" w:line="276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</w:p>
    <w:p w14:paraId="1451DCE5" w14:textId="77777777" w:rsidR="0094255B" w:rsidRPr="0094255B" w:rsidRDefault="0094255B" w:rsidP="0094255B">
      <w:pPr>
        <w:spacing w:after="200" w:line="276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</w:p>
    <w:p w14:paraId="23940C0E" w14:textId="77777777" w:rsidR="0094255B" w:rsidRPr="0094255B" w:rsidRDefault="0094255B" w:rsidP="0094255B">
      <w:pPr>
        <w:spacing w:after="200" w:line="276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</w:p>
    <w:p w14:paraId="019F4287" w14:textId="77777777" w:rsidR="0094255B" w:rsidRPr="0094255B" w:rsidRDefault="0094255B" w:rsidP="0094255B">
      <w:pPr>
        <w:spacing w:after="200" w:line="276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</w:p>
    <w:p w14:paraId="55C7F12C" w14:textId="77777777" w:rsidR="0094255B" w:rsidRPr="0094255B" w:rsidRDefault="0094255B" w:rsidP="0094255B">
      <w:pPr>
        <w:spacing w:after="200" w:line="276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94255B">
        <w:rPr>
          <w:rFonts w:eastAsia="Calibri"/>
          <w:sz w:val="28"/>
          <w:szCs w:val="28"/>
          <w:lang w:eastAsia="en-US"/>
        </w:rPr>
        <w:t>Лабораторная работа №6</w:t>
      </w:r>
    </w:p>
    <w:p w14:paraId="727C090D" w14:textId="77777777" w:rsidR="0094255B" w:rsidRPr="0094255B" w:rsidRDefault="0094255B" w:rsidP="0094255B">
      <w:pPr>
        <w:spacing w:after="200" w:line="276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94255B">
        <w:rPr>
          <w:rFonts w:eastAsia="Calibri"/>
          <w:sz w:val="28"/>
          <w:szCs w:val="28"/>
          <w:lang w:eastAsia="en-US"/>
        </w:rPr>
        <w:t>по курсу «Высокопроизводительные вычислительные комплексы»</w:t>
      </w:r>
    </w:p>
    <w:p w14:paraId="1B74202D" w14:textId="77777777" w:rsidR="0094255B" w:rsidRPr="0094255B" w:rsidRDefault="0094255B" w:rsidP="0094255B">
      <w:pPr>
        <w:spacing w:after="200" w:line="276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94255B">
        <w:rPr>
          <w:rFonts w:eastAsia="Calibri"/>
          <w:sz w:val="28"/>
          <w:szCs w:val="28"/>
          <w:lang w:eastAsia="en-US"/>
        </w:rPr>
        <w:t>Вариант 8</w:t>
      </w:r>
    </w:p>
    <w:p w14:paraId="510319EA" w14:textId="77777777" w:rsidR="0094255B" w:rsidRPr="0094255B" w:rsidRDefault="0094255B" w:rsidP="0094255B">
      <w:pPr>
        <w:spacing w:after="200" w:line="276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</w:p>
    <w:p w14:paraId="7F060F5A" w14:textId="77777777" w:rsidR="0094255B" w:rsidRPr="0094255B" w:rsidRDefault="0094255B" w:rsidP="0094255B">
      <w:pPr>
        <w:spacing w:after="200" w:line="276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</w:p>
    <w:p w14:paraId="2687FEBC" w14:textId="77777777" w:rsidR="0094255B" w:rsidRPr="0094255B" w:rsidRDefault="0094255B" w:rsidP="0094255B">
      <w:pPr>
        <w:spacing w:after="200" w:line="276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</w:p>
    <w:p w14:paraId="4A4442B2" w14:textId="77777777" w:rsidR="0094255B" w:rsidRPr="0094255B" w:rsidRDefault="0094255B" w:rsidP="0094255B">
      <w:pPr>
        <w:spacing w:after="200" w:line="276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</w:p>
    <w:p w14:paraId="37BF7CAF" w14:textId="77777777" w:rsidR="0094255B" w:rsidRPr="0094255B" w:rsidRDefault="0094255B" w:rsidP="0094255B">
      <w:pPr>
        <w:spacing w:after="200" w:line="276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</w:p>
    <w:p w14:paraId="481F0D21" w14:textId="77777777" w:rsidR="0094255B" w:rsidRPr="0094255B" w:rsidRDefault="0094255B" w:rsidP="0094255B">
      <w:pPr>
        <w:spacing w:after="200" w:line="276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</w:p>
    <w:p w14:paraId="6A4796BC" w14:textId="77777777" w:rsidR="0094255B" w:rsidRPr="0094255B" w:rsidRDefault="0094255B" w:rsidP="0094255B">
      <w:pPr>
        <w:spacing w:after="200" w:line="276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</w:p>
    <w:p w14:paraId="576E8BC7" w14:textId="77777777" w:rsidR="0094255B" w:rsidRPr="0094255B" w:rsidRDefault="0094255B" w:rsidP="0094255B">
      <w:pPr>
        <w:spacing w:after="200" w:line="276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</w:p>
    <w:p w14:paraId="46F53732" w14:textId="77777777" w:rsidR="0094255B" w:rsidRPr="0094255B" w:rsidRDefault="0094255B" w:rsidP="0094255B">
      <w:pPr>
        <w:spacing w:after="200" w:line="276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</w:p>
    <w:p w14:paraId="48535434" w14:textId="77777777" w:rsidR="0094255B" w:rsidRPr="0094255B" w:rsidRDefault="0094255B" w:rsidP="0094255B">
      <w:pPr>
        <w:spacing w:after="200" w:line="276" w:lineRule="auto"/>
        <w:jc w:val="center"/>
        <w:rPr>
          <w:rFonts w:eastAsia="Calibri"/>
          <w:sz w:val="28"/>
          <w:szCs w:val="28"/>
          <w:lang w:eastAsia="en-US"/>
        </w:rPr>
      </w:pPr>
      <w:r w:rsidRPr="0094255B">
        <w:rPr>
          <w:rFonts w:eastAsia="Calibri"/>
          <w:sz w:val="28"/>
          <w:szCs w:val="28"/>
          <w:lang w:eastAsia="en-US"/>
        </w:rPr>
        <w:t>Выполнил студент группы ИВТ-41______________/</w:t>
      </w:r>
      <w:proofErr w:type="spellStart"/>
      <w:r w:rsidRPr="0094255B">
        <w:rPr>
          <w:rFonts w:eastAsia="Calibri"/>
          <w:sz w:val="28"/>
          <w:szCs w:val="28"/>
          <w:lang w:eastAsia="en-US"/>
        </w:rPr>
        <w:t>Птахова</w:t>
      </w:r>
      <w:proofErr w:type="spellEnd"/>
      <w:r w:rsidRPr="0094255B">
        <w:rPr>
          <w:rFonts w:eastAsia="Calibri"/>
          <w:sz w:val="28"/>
          <w:szCs w:val="28"/>
          <w:lang w:eastAsia="en-US"/>
        </w:rPr>
        <w:t xml:space="preserve"> </w:t>
      </w:r>
      <w:proofErr w:type="gramStart"/>
      <w:r w:rsidRPr="0094255B">
        <w:rPr>
          <w:rFonts w:eastAsia="Calibri"/>
          <w:sz w:val="28"/>
          <w:szCs w:val="28"/>
          <w:lang w:eastAsia="en-US"/>
        </w:rPr>
        <w:t>А.М</w:t>
      </w:r>
      <w:proofErr w:type="gramEnd"/>
      <w:r w:rsidRPr="0094255B">
        <w:rPr>
          <w:rFonts w:eastAsia="Calibri"/>
          <w:sz w:val="28"/>
          <w:szCs w:val="28"/>
          <w:lang w:eastAsia="en-US"/>
        </w:rPr>
        <w:t>/</w:t>
      </w:r>
    </w:p>
    <w:p w14:paraId="3FD21CF7" w14:textId="77777777" w:rsidR="0094255B" w:rsidRPr="0094255B" w:rsidRDefault="0094255B" w:rsidP="0094255B">
      <w:pPr>
        <w:spacing w:after="200" w:line="276" w:lineRule="auto"/>
        <w:jc w:val="center"/>
        <w:rPr>
          <w:rFonts w:eastAsia="Calibri"/>
          <w:sz w:val="28"/>
          <w:szCs w:val="28"/>
          <w:lang w:eastAsia="en-US"/>
        </w:rPr>
      </w:pPr>
      <w:r w:rsidRPr="0094255B">
        <w:rPr>
          <w:rFonts w:eastAsia="Calibri"/>
          <w:sz w:val="28"/>
          <w:szCs w:val="28"/>
          <w:lang w:eastAsia="en-US"/>
        </w:rPr>
        <w:t>Проверил доцент кафедры ЭВМ ______________/</w:t>
      </w:r>
      <w:proofErr w:type="spellStart"/>
      <w:r w:rsidRPr="0094255B"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  <w:t>Мельцов</w:t>
      </w:r>
      <w:proofErr w:type="spellEnd"/>
      <w:r w:rsidRPr="0094255B"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  <w:t xml:space="preserve"> В.Ю./</w:t>
      </w:r>
    </w:p>
    <w:p w14:paraId="7AAE13E8" w14:textId="77777777" w:rsidR="0094255B" w:rsidRPr="0094255B" w:rsidRDefault="0094255B" w:rsidP="0094255B">
      <w:pPr>
        <w:spacing w:after="200" w:line="276" w:lineRule="auto"/>
        <w:ind w:firstLine="709"/>
        <w:jc w:val="center"/>
        <w:rPr>
          <w:rFonts w:eastAsia="Calibri"/>
          <w:sz w:val="24"/>
          <w:szCs w:val="24"/>
          <w:lang w:eastAsia="en-US"/>
        </w:rPr>
      </w:pPr>
    </w:p>
    <w:p w14:paraId="033EA5DE" w14:textId="77777777" w:rsidR="0094255B" w:rsidRPr="0094255B" w:rsidRDefault="0094255B" w:rsidP="0094255B">
      <w:pPr>
        <w:spacing w:after="200" w:line="276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94255B">
        <w:rPr>
          <w:rFonts w:eastAsia="Calibri"/>
          <w:sz w:val="28"/>
          <w:szCs w:val="28"/>
          <w:lang w:eastAsia="en-US"/>
        </w:rPr>
        <w:t>Киров 2023</w:t>
      </w:r>
    </w:p>
    <w:p w14:paraId="27883BC1" w14:textId="0306A21D" w:rsidR="009A5FCD" w:rsidRPr="009A5FCD" w:rsidRDefault="009A5FCD" w:rsidP="00585CDA">
      <w:pPr>
        <w:rPr>
          <w:b/>
          <w:sz w:val="32"/>
          <w:u w:val="single"/>
        </w:rPr>
      </w:pPr>
      <w:r w:rsidRPr="009A5FCD">
        <w:rPr>
          <w:b/>
          <w:sz w:val="32"/>
          <w:u w:val="single"/>
        </w:rPr>
        <w:lastRenderedPageBreak/>
        <w:t xml:space="preserve">Задание №1. </w:t>
      </w:r>
    </w:p>
    <w:p w14:paraId="306935DB" w14:textId="77777777" w:rsidR="009A5FCD" w:rsidRPr="009A5FCD" w:rsidRDefault="009A5FCD" w:rsidP="00585CDA">
      <w:pPr>
        <w:rPr>
          <w:b/>
          <w:sz w:val="32"/>
          <w:u w:val="single"/>
        </w:rPr>
      </w:pPr>
    </w:p>
    <w:p w14:paraId="4F43D043" w14:textId="77777777" w:rsidR="009A5FCD" w:rsidRPr="009A5FCD" w:rsidRDefault="009A5FCD" w:rsidP="00585CDA">
      <w:pPr>
        <w:rPr>
          <w:b/>
          <w:i/>
          <w:sz w:val="28"/>
        </w:rPr>
      </w:pPr>
      <w:r w:rsidRPr="009A5FCD">
        <w:rPr>
          <w:b/>
          <w:i/>
          <w:sz w:val="28"/>
        </w:rPr>
        <w:t xml:space="preserve">   Название задания: 0001</w:t>
      </w:r>
    </w:p>
    <w:p w14:paraId="4F4EE249" w14:textId="5998630A" w:rsidR="0094255B" w:rsidRDefault="00FA74C2" w:rsidP="00585CDA">
      <w:r>
        <w:rPr>
          <w:noProof/>
        </w:rPr>
        <w:drawing>
          <wp:inline distT="0" distB="0" distL="0" distR="0" wp14:anchorId="35B6A219" wp14:editId="27D9622F">
            <wp:extent cx="2506980" cy="2057400"/>
            <wp:effectExtent l="0" t="0" r="0" b="0"/>
            <wp:docPr id="2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83" t="38063" r="30927" b="168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97749" w14:textId="35245EA0" w:rsidR="009A5FCD" w:rsidRDefault="009A5FCD" w:rsidP="00585CDA">
      <w:r>
        <w:t>Рассчитайте следующие характеристики сети</w:t>
      </w:r>
    </w:p>
    <w:p w14:paraId="5582250D" w14:textId="77777777" w:rsidR="009A5FCD" w:rsidRDefault="009A5FCD" w:rsidP="00585CDA">
      <w:r>
        <w:t>с линейной топологией:</w:t>
      </w:r>
    </w:p>
    <w:p w14:paraId="7CD45589" w14:textId="77777777" w:rsidR="009A5FCD" w:rsidRDefault="009A5FCD" w:rsidP="00585CDA"/>
    <w:p w14:paraId="78E26599" w14:textId="77777777" w:rsidR="009A5FCD" w:rsidRDefault="009A5FCD" w:rsidP="00585CDA">
      <w:r>
        <w:t xml:space="preserve">Размер сети, диаметр, порядок узла, число связей, ширина </w:t>
      </w:r>
      <w:proofErr w:type="spellStart"/>
      <w:r>
        <w:t>бисекции</w:t>
      </w:r>
      <w:proofErr w:type="spellEnd"/>
      <w:r>
        <w:t>, симметричность.</w:t>
      </w:r>
    </w:p>
    <w:p w14:paraId="74E03BAC" w14:textId="204BF346" w:rsidR="009A5FCD" w:rsidRDefault="009A5FCD" w:rsidP="00585CDA">
      <w:r>
        <w:t xml:space="preserve">Число узлов - 26             </w:t>
      </w:r>
    </w:p>
    <w:p w14:paraId="595E2ECB" w14:textId="77777777" w:rsidR="009A5FCD" w:rsidRDefault="009A5FCD" w:rsidP="00585CDA"/>
    <w:p w14:paraId="0D35FE96" w14:textId="77777777" w:rsidR="009A5FCD" w:rsidRPr="009A5FCD" w:rsidRDefault="009A5FCD" w:rsidP="00585CDA">
      <w:pPr>
        <w:rPr>
          <w:b/>
          <w:i/>
          <w:sz w:val="28"/>
        </w:rPr>
      </w:pPr>
      <w:r w:rsidRPr="009A5FCD">
        <w:rPr>
          <w:b/>
          <w:i/>
          <w:sz w:val="28"/>
        </w:rPr>
        <w:t xml:space="preserve">   Расчетные формулы / Теоретическое обоснование / Схемы </w:t>
      </w:r>
    </w:p>
    <w:p w14:paraId="6B7475FD" w14:textId="77777777" w:rsidR="009A5FCD" w:rsidRPr="009A5FCD" w:rsidRDefault="009A5FCD" w:rsidP="00585CDA">
      <w:pPr>
        <w:rPr>
          <w:b/>
          <w:i/>
          <w:sz w:val="28"/>
        </w:rPr>
      </w:pPr>
    </w:p>
    <w:p w14:paraId="2D56DDB8" w14:textId="708DCDFC" w:rsidR="009A5FCD" w:rsidRPr="009A5FCD" w:rsidRDefault="00FA74C2" w:rsidP="00FA74C2">
      <w:pPr>
        <w:jc w:val="center"/>
        <w:rPr>
          <w:b/>
          <w:i/>
          <w:sz w:val="28"/>
        </w:rPr>
      </w:pPr>
      <w:r w:rsidRPr="0094255B">
        <w:rPr>
          <w:b/>
          <w:i/>
          <w:noProof/>
          <w:sz w:val="28"/>
        </w:rPr>
        <w:drawing>
          <wp:inline distT="0" distB="0" distL="0" distR="0" wp14:anchorId="0FB0A707" wp14:editId="7ADFA36F">
            <wp:extent cx="3863340" cy="464820"/>
            <wp:effectExtent l="0" t="0" r="0" b="0"/>
            <wp:docPr id="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34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494DC" w14:textId="77777777" w:rsidR="009A5FCD" w:rsidRDefault="009A5FCD" w:rsidP="00585CDA">
      <w:pPr>
        <w:rPr>
          <w:b/>
          <w:i/>
          <w:sz w:val="28"/>
        </w:rPr>
      </w:pPr>
      <w:r w:rsidRPr="009A5FCD">
        <w:rPr>
          <w:b/>
          <w:i/>
          <w:sz w:val="28"/>
        </w:rPr>
        <w:t xml:space="preserve">   Решение: </w:t>
      </w:r>
    </w:p>
    <w:p w14:paraId="5DD34D5A" w14:textId="61979002" w:rsidR="0094255B" w:rsidRPr="00FA74C2" w:rsidRDefault="00FA74C2" w:rsidP="00FA74C2">
      <w:pPr>
        <w:jc w:val="center"/>
        <w:rPr>
          <w:bCs/>
          <w:iCs/>
          <w:sz w:val="28"/>
        </w:rPr>
      </w:pPr>
      <w:r>
        <w:rPr>
          <w:bCs/>
          <w:iCs/>
          <w:sz w:val="28"/>
          <w:lang w:val="en-US"/>
        </w:rPr>
        <w:t>N</w:t>
      </w:r>
      <w:r w:rsidRPr="00FA74C2">
        <w:rPr>
          <w:bCs/>
          <w:iCs/>
          <w:sz w:val="28"/>
        </w:rPr>
        <w:t xml:space="preserve">=26, </w:t>
      </w:r>
      <w:r w:rsidR="0094255B" w:rsidRPr="00FA74C2">
        <w:rPr>
          <w:bCs/>
          <w:iCs/>
          <w:sz w:val="28"/>
          <w:lang w:val="en-US"/>
        </w:rPr>
        <w:t>D</w:t>
      </w:r>
      <w:r w:rsidR="0094255B" w:rsidRPr="00FA74C2">
        <w:rPr>
          <w:bCs/>
          <w:iCs/>
          <w:sz w:val="28"/>
        </w:rPr>
        <w:t xml:space="preserve"> = 25, </w:t>
      </w:r>
      <w:r w:rsidR="0094255B" w:rsidRPr="00FA74C2">
        <w:rPr>
          <w:bCs/>
          <w:iCs/>
          <w:sz w:val="28"/>
          <w:lang w:val="en-US"/>
        </w:rPr>
        <w:t>d</w:t>
      </w:r>
      <w:r w:rsidR="0094255B" w:rsidRPr="00FA74C2">
        <w:rPr>
          <w:bCs/>
          <w:iCs/>
          <w:sz w:val="28"/>
        </w:rPr>
        <w:t xml:space="preserve"> = 2, </w:t>
      </w:r>
      <w:r w:rsidR="0094255B" w:rsidRPr="00FA74C2">
        <w:rPr>
          <w:bCs/>
          <w:iCs/>
          <w:sz w:val="28"/>
          <w:lang w:val="en-US"/>
        </w:rPr>
        <w:t>I</w:t>
      </w:r>
      <w:r w:rsidR="0094255B" w:rsidRPr="00FA74C2">
        <w:rPr>
          <w:bCs/>
          <w:iCs/>
          <w:sz w:val="28"/>
        </w:rPr>
        <w:t xml:space="preserve"> = 25, </w:t>
      </w:r>
      <w:r w:rsidR="0094255B" w:rsidRPr="00FA74C2">
        <w:rPr>
          <w:bCs/>
          <w:iCs/>
          <w:sz w:val="28"/>
          <w:lang w:val="en-US"/>
        </w:rPr>
        <w:t>B</w:t>
      </w:r>
      <w:r w:rsidR="0094255B" w:rsidRPr="00FA74C2">
        <w:rPr>
          <w:bCs/>
          <w:iCs/>
          <w:sz w:val="28"/>
        </w:rPr>
        <w:t xml:space="preserve"> = 1, </w:t>
      </w:r>
      <w:r w:rsidRPr="00FA74C2">
        <w:rPr>
          <w:bCs/>
          <w:iCs/>
          <w:sz w:val="28"/>
        </w:rPr>
        <w:t>топология не симметрична</w:t>
      </w:r>
    </w:p>
    <w:p w14:paraId="114FC4E5" w14:textId="77777777" w:rsidR="009A5FCD" w:rsidRPr="009A5FCD" w:rsidRDefault="009A5FCD" w:rsidP="00585CDA">
      <w:pPr>
        <w:rPr>
          <w:b/>
          <w:i/>
          <w:sz w:val="28"/>
        </w:rPr>
      </w:pPr>
    </w:p>
    <w:p w14:paraId="3C413A2B" w14:textId="77777777" w:rsidR="009A5FCD" w:rsidRPr="009A5FCD" w:rsidRDefault="009A5FCD" w:rsidP="00585CDA">
      <w:pPr>
        <w:rPr>
          <w:b/>
          <w:i/>
          <w:sz w:val="28"/>
        </w:rPr>
      </w:pPr>
    </w:p>
    <w:p w14:paraId="2D614735" w14:textId="77777777" w:rsidR="009A5FCD" w:rsidRPr="009A5FCD" w:rsidRDefault="009A5FCD" w:rsidP="00585CDA">
      <w:pPr>
        <w:rPr>
          <w:b/>
          <w:i/>
          <w:sz w:val="28"/>
        </w:rPr>
      </w:pPr>
    </w:p>
    <w:p w14:paraId="07F58FF4" w14:textId="6B47BD18" w:rsidR="009A5FCD" w:rsidRPr="009A5FCD" w:rsidRDefault="009A5FCD" w:rsidP="00585CDA">
      <w:pPr>
        <w:rPr>
          <w:b/>
          <w:sz w:val="32"/>
          <w:u w:val="single"/>
        </w:rPr>
      </w:pPr>
      <w:r w:rsidRPr="009A5FCD">
        <w:rPr>
          <w:b/>
          <w:sz w:val="32"/>
          <w:u w:val="single"/>
        </w:rPr>
        <w:t xml:space="preserve">Задание №2. </w:t>
      </w:r>
    </w:p>
    <w:p w14:paraId="72A032FE" w14:textId="77777777" w:rsidR="009A5FCD" w:rsidRPr="009A5FCD" w:rsidRDefault="009A5FCD" w:rsidP="00585CDA">
      <w:pPr>
        <w:rPr>
          <w:b/>
          <w:sz w:val="32"/>
          <w:u w:val="single"/>
        </w:rPr>
      </w:pPr>
    </w:p>
    <w:p w14:paraId="06D132B0" w14:textId="77777777" w:rsidR="009A5FCD" w:rsidRPr="009A5FCD" w:rsidRDefault="009A5FCD" w:rsidP="00585CDA">
      <w:pPr>
        <w:rPr>
          <w:b/>
          <w:i/>
          <w:sz w:val="28"/>
        </w:rPr>
      </w:pPr>
      <w:r w:rsidRPr="009A5FCD">
        <w:rPr>
          <w:b/>
          <w:i/>
          <w:sz w:val="28"/>
        </w:rPr>
        <w:t xml:space="preserve">   Название задания: 0002</w:t>
      </w:r>
    </w:p>
    <w:p w14:paraId="4A0BF501" w14:textId="4941B897" w:rsidR="00FA74C2" w:rsidRDefault="00FA74C2" w:rsidP="00585CDA">
      <w:r>
        <w:rPr>
          <w:noProof/>
        </w:rPr>
        <w:drawing>
          <wp:inline distT="0" distB="0" distL="0" distR="0" wp14:anchorId="3A756669" wp14:editId="37CCDCDC">
            <wp:extent cx="2316480" cy="2087880"/>
            <wp:effectExtent l="0" t="0" r="0" b="0"/>
            <wp:docPr id="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04" t="38231" r="33815" b="160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23985" w14:textId="32824132" w:rsidR="009A5FCD" w:rsidRDefault="009A5FCD" w:rsidP="00585CDA">
      <w:r>
        <w:t>Рассчитайте следующие характеристики сети</w:t>
      </w:r>
    </w:p>
    <w:p w14:paraId="5EB563E7" w14:textId="77777777" w:rsidR="009A5FCD" w:rsidRDefault="009A5FCD" w:rsidP="00585CDA">
      <w:r>
        <w:t>с кольцевой топологией:</w:t>
      </w:r>
    </w:p>
    <w:p w14:paraId="6FC684C9" w14:textId="77777777" w:rsidR="009A5FCD" w:rsidRDefault="009A5FCD" w:rsidP="00585CDA"/>
    <w:p w14:paraId="2DE0F421" w14:textId="77777777" w:rsidR="009A5FCD" w:rsidRDefault="009A5FCD" w:rsidP="00585CDA">
      <w:r>
        <w:t xml:space="preserve">Размер сети, диаметр, порядок узла, число связей, ширина </w:t>
      </w:r>
      <w:proofErr w:type="spellStart"/>
      <w:r>
        <w:t>бисекции</w:t>
      </w:r>
      <w:proofErr w:type="spellEnd"/>
      <w:r>
        <w:t>, симметричность.</w:t>
      </w:r>
    </w:p>
    <w:p w14:paraId="6865B8B6" w14:textId="47C2F909" w:rsidR="009A5FCD" w:rsidRDefault="009A5FCD" w:rsidP="00585CDA">
      <w:r>
        <w:t xml:space="preserve">Число узлов - 50             </w:t>
      </w:r>
    </w:p>
    <w:p w14:paraId="483F5C77" w14:textId="77777777" w:rsidR="00FA74C2" w:rsidRDefault="00FA74C2" w:rsidP="00585CDA"/>
    <w:p w14:paraId="216C04FF" w14:textId="77777777" w:rsidR="009A5FCD" w:rsidRPr="009A5FCD" w:rsidRDefault="009A5FCD" w:rsidP="00585CDA">
      <w:pPr>
        <w:rPr>
          <w:b/>
          <w:i/>
          <w:sz w:val="28"/>
        </w:rPr>
      </w:pPr>
      <w:r w:rsidRPr="009A5FCD">
        <w:rPr>
          <w:b/>
          <w:i/>
          <w:sz w:val="28"/>
        </w:rPr>
        <w:lastRenderedPageBreak/>
        <w:t xml:space="preserve">   Расчетные формулы / Теоретическое обоснование / Схемы </w:t>
      </w:r>
    </w:p>
    <w:p w14:paraId="48086D2C" w14:textId="77777777" w:rsidR="009A5FCD" w:rsidRPr="009A5FCD" w:rsidRDefault="009A5FCD" w:rsidP="00585CDA">
      <w:pPr>
        <w:rPr>
          <w:b/>
          <w:i/>
          <w:sz w:val="28"/>
        </w:rPr>
      </w:pPr>
    </w:p>
    <w:p w14:paraId="6FCDFEAA" w14:textId="20C3EF3E" w:rsidR="009A5FCD" w:rsidRPr="009A5FCD" w:rsidRDefault="00FA74C2" w:rsidP="00FA74C2">
      <w:pPr>
        <w:jc w:val="center"/>
        <w:rPr>
          <w:b/>
          <w:i/>
          <w:sz w:val="28"/>
        </w:rPr>
      </w:pPr>
      <w:r w:rsidRPr="00FA74C2">
        <w:rPr>
          <w:b/>
          <w:i/>
          <w:noProof/>
          <w:sz w:val="28"/>
        </w:rPr>
        <w:drawing>
          <wp:inline distT="0" distB="0" distL="0" distR="0" wp14:anchorId="6B355DD1" wp14:editId="5EBD571D">
            <wp:extent cx="4030980" cy="426720"/>
            <wp:effectExtent l="0" t="0" r="0" b="0"/>
            <wp:docPr id="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8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FB2EC" w14:textId="77777777" w:rsidR="009A5FCD" w:rsidRPr="009A5FCD" w:rsidRDefault="009A5FCD" w:rsidP="00585CDA">
      <w:pPr>
        <w:rPr>
          <w:b/>
          <w:i/>
          <w:sz w:val="28"/>
        </w:rPr>
      </w:pPr>
      <w:r w:rsidRPr="009A5FCD">
        <w:rPr>
          <w:b/>
          <w:i/>
          <w:sz w:val="28"/>
        </w:rPr>
        <w:t xml:space="preserve">   Решение: </w:t>
      </w:r>
    </w:p>
    <w:p w14:paraId="0B6FE89F" w14:textId="5F0494D7" w:rsidR="009A5FCD" w:rsidRDefault="00FA74C2" w:rsidP="00FA74C2">
      <w:pPr>
        <w:jc w:val="center"/>
        <w:rPr>
          <w:bCs/>
          <w:iCs/>
          <w:sz w:val="28"/>
        </w:rPr>
      </w:pPr>
      <w:r w:rsidRPr="00FA74C2">
        <w:rPr>
          <w:bCs/>
          <w:iCs/>
          <w:sz w:val="28"/>
          <w:lang w:val="en-US"/>
        </w:rPr>
        <w:t>N</w:t>
      </w:r>
      <w:r w:rsidRPr="00FA74C2">
        <w:rPr>
          <w:bCs/>
          <w:iCs/>
          <w:sz w:val="28"/>
        </w:rPr>
        <w:t xml:space="preserve"> = 50, </w:t>
      </w:r>
      <w:r w:rsidRPr="00FA74C2">
        <w:rPr>
          <w:bCs/>
          <w:iCs/>
          <w:sz w:val="28"/>
          <w:lang w:val="en-US"/>
        </w:rPr>
        <w:t>D</w:t>
      </w:r>
      <w:r w:rsidRPr="00FA74C2">
        <w:rPr>
          <w:bCs/>
          <w:iCs/>
          <w:sz w:val="28"/>
        </w:rPr>
        <w:t xml:space="preserve">=25, </w:t>
      </w:r>
      <w:r w:rsidRPr="00FA74C2">
        <w:rPr>
          <w:bCs/>
          <w:iCs/>
          <w:sz w:val="28"/>
          <w:lang w:val="en-US"/>
        </w:rPr>
        <w:t>d</w:t>
      </w:r>
      <w:r w:rsidRPr="00FA74C2">
        <w:rPr>
          <w:bCs/>
          <w:iCs/>
          <w:sz w:val="28"/>
        </w:rPr>
        <w:t xml:space="preserve"> =2, </w:t>
      </w:r>
      <w:r w:rsidRPr="00FA74C2">
        <w:rPr>
          <w:bCs/>
          <w:iCs/>
          <w:sz w:val="28"/>
          <w:lang w:val="en-US"/>
        </w:rPr>
        <w:t>I</w:t>
      </w:r>
      <w:r w:rsidRPr="00FA74C2">
        <w:rPr>
          <w:bCs/>
          <w:iCs/>
          <w:sz w:val="28"/>
        </w:rPr>
        <w:t xml:space="preserve"> = 50, </w:t>
      </w:r>
      <w:r w:rsidRPr="00FA74C2">
        <w:rPr>
          <w:bCs/>
          <w:iCs/>
          <w:sz w:val="28"/>
          <w:lang w:val="en-US"/>
        </w:rPr>
        <w:t>B</w:t>
      </w:r>
      <w:r w:rsidRPr="00FA74C2">
        <w:rPr>
          <w:bCs/>
          <w:iCs/>
          <w:sz w:val="28"/>
        </w:rPr>
        <w:t xml:space="preserve">=2, </w:t>
      </w:r>
      <w:r>
        <w:rPr>
          <w:bCs/>
          <w:iCs/>
          <w:sz w:val="28"/>
        </w:rPr>
        <w:t>топология симметрична</w:t>
      </w:r>
    </w:p>
    <w:p w14:paraId="14F21F92" w14:textId="77777777" w:rsidR="00FA74C2" w:rsidRDefault="00FA74C2" w:rsidP="00FA74C2">
      <w:pPr>
        <w:rPr>
          <w:bCs/>
          <w:iCs/>
          <w:sz w:val="28"/>
        </w:rPr>
      </w:pPr>
    </w:p>
    <w:p w14:paraId="13BE1204" w14:textId="77777777" w:rsidR="009A5FCD" w:rsidRPr="00FA74C2" w:rsidRDefault="009A5FCD" w:rsidP="00585CDA">
      <w:pPr>
        <w:rPr>
          <w:b/>
          <w:i/>
          <w:sz w:val="28"/>
        </w:rPr>
      </w:pPr>
    </w:p>
    <w:p w14:paraId="7DC5EE87" w14:textId="615B16F3" w:rsidR="009A5FCD" w:rsidRPr="009A5FCD" w:rsidRDefault="009A5FCD" w:rsidP="00585CDA">
      <w:pPr>
        <w:rPr>
          <w:b/>
          <w:sz w:val="32"/>
          <w:u w:val="single"/>
        </w:rPr>
      </w:pPr>
      <w:r w:rsidRPr="009A5FCD">
        <w:rPr>
          <w:b/>
          <w:sz w:val="32"/>
          <w:u w:val="single"/>
        </w:rPr>
        <w:t xml:space="preserve">Задание №3. </w:t>
      </w:r>
    </w:p>
    <w:p w14:paraId="2D5CB166" w14:textId="77777777" w:rsidR="009A5FCD" w:rsidRPr="009A5FCD" w:rsidRDefault="009A5FCD" w:rsidP="00585CDA">
      <w:pPr>
        <w:rPr>
          <w:b/>
          <w:sz w:val="32"/>
          <w:u w:val="single"/>
        </w:rPr>
      </w:pPr>
    </w:p>
    <w:p w14:paraId="580E4F60" w14:textId="77777777" w:rsidR="009A5FCD" w:rsidRPr="009A5FCD" w:rsidRDefault="009A5FCD" w:rsidP="00585CDA">
      <w:pPr>
        <w:rPr>
          <w:b/>
          <w:i/>
          <w:sz w:val="28"/>
        </w:rPr>
      </w:pPr>
      <w:r w:rsidRPr="009A5FCD">
        <w:rPr>
          <w:b/>
          <w:i/>
          <w:sz w:val="28"/>
        </w:rPr>
        <w:t xml:space="preserve">   Название задания: 0003</w:t>
      </w:r>
    </w:p>
    <w:p w14:paraId="611ACDE1" w14:textId="14613958" w:rsidR="00FA74C2" w:rsidRDefault="00FA74C2" w:rsidP="00585CDA">
      <w:r>
        <w:rPr>
          <w:noProof/>
        </w:rPr>
        <w:drawing>
          <wp:inline distT="0" distB="0" distL="0" distR="0" wp14:anchorId="44E68F01" wp14:editId="52B211C9">
            <wp:extent cx="2019300" cy="2133600"/>
            <wp:effectExtent l="0" t="0" r="0" b="0"/>
            <wp:docPr id="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93" t="38063" r="35017" b="15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7EDFE" w14:textId="30FFD1A7" w:rsidR="009A5FCD" w:rsidRDefault="009A5FCD" w:rsidP="00585CDA">
      <w:r>
        <w:t>Рассчитайте следующие характеристики сети</w:t>
      </w:r>
    </w:p>
    <w:p w14:paraId="2341F421" w14:textId="77777777" w:rsidR="009A5FCD" w:rsidRDefault="009A5FCD" w:rsidP="00585CDA">
      <w:r>
        <w:t>с топологией звезда:</w:t>
      </w:r>
    </w:p>
    <w:p w14:paraId="343F5B13" w14:textId="77777777" w:rsidR="009A5FCD" w:rsidRDefault="009A5FCD" w:rsidP="00585CDA"/>
    <w:p w14:paraId="51AAA722" w14:textId="36E46027" w:rsidR="009A5FCD" w:rsidRDefault="009A5FCD" w:rsidP="00585CDA">
      <w:r>
        <w:t xml:space="preserve">Размер сети, диаметр, порядок узла, число связей, ширина </w:t>
      </w:r>
      <w:proofErr w:type="spellStart"/>
      <w:r>
        <w:t>бисекции</w:t>
      </w:r>
      <w:proofErr w:type="spellEnd"/>
      <w:r>
        <w:t>, симметричность.</w:t>
      </w:r>
    </w:p>
    <w:p w14:paraId="1ADA92EE" w14:textId="77777777" w:rsidR="009A5FCD" w:rsidRDefault="009A5FCD" w:rsidP="00585CDA"/>
    <w:p w14:paraId="4E436431" w14:textId="77777777" w:rsidR="009A5FCD" w:rsidRDefault="009A5FCD" w:rsidP="00585CDA"/>
    <w:p w14:paraId="0A677A54" w14:textId="724998AC" w:rsidR="009A5FCD" w:rsidRPr="009A5FCD" w:rsidRDefault="009A5FCD" w:rsidP="00585CDA">
      <w:pPr>
        <w:rPr>
          <w:b/>
          <w:i/>
          <w:sz w:val="28"/>
        </w:rPr>
      </w:pPr>
      <w:r w:rsidRPr="009A5FCD">
        <w:rPr>
          <w:b/>
          <w:i/>
          <w:sz w:val="28"/>
        </w:rPr>
        <w:t xml:space="preserve">  Расчетные формулы / Теоретическое обоснование / Схемы </w:t>
      </w:r>
    </w:p>
    <w:p w14:paraId="3ECCA9C7" w14:textId="77777777" w:rsidR="009A5FCD" w:rsidRPr="009A5FCD" w:rsidRDefault="009A5FCD" w:rsidP="00585CDA">
      <w:pPr>
        <w:rPr>
          <w:b/>
          <w:i/>
          <w:sz w:val="28"/>
        </w:rPr>
      </w:pPr>
    </w:p>
    <w:p w14:paraId="4EC3A92F" w14:textId="57EB1E7F" w:rsidR="009A5FCD" w:rsidRPr="009A5FCD" w:rsidRDefault="00FA74C2" w:rsidP="00FA74C2">
      <w:pPr>
        <w:jc w:val="center"/>
        <w:rPr>
          <w:b/>
          <w:i/>
          <w:sz w:val="28"/>
        </w:rPr>
      </w:pPr>
      <w:r w:rsidRPr="00FA74C2">
        <w:rPr>
          <w:b/>
          <w:i/>
          <w:noProof/>
          <w:sz w:val="28"/>
        </w:rPr>
        <w:drawing>
          <wp:inline distT="0" distB="0" distL="0" distR="0" wp14:anchorId="47023F45" wp14:editId="5F04D84E">
            <wp:extent cx="3649980" cy="365760"/>
            <wp:effectExtent l="0" t="0" r="0" b="0"/>
            <wp:docPr id="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E5CDF" w14:textId="0C72FCE4" w:rsidR="009A5FCD" w:rsidRPr="009A5FCD" w:rsidRDefault="009A5FCD" w:rsidP="00585CDA">
      <w:pPr>
        <w:rPr>
          <w:b/>
          <w:i/>
          <w:sz w:val="28"/>
        </w:rPr>
      </w:pPr>
      <w:r w:rsidRPr="009A5FCD">
        <w:rPr>
          <w:b/>
          <w:i/>
          <w:sz w:val="28"/>
        </w:rPr>
        <w:t xml:space="preserve">  Решение: </w:t>
      </w:r>
    </w:p>
    <w:p w14:paraId="4A7DA6F6" w14:textId="20F071BD" w:rsidR="009A5FCD" w:rsidRPr="00FA74C2" w:rsidRDefault="00FA74C2" w:rsidP="00FA74C2">
      <w:pPr>
        <w:jc w:val="center"/>
        <w:rPr>
          <w:bCs/>
          <w:iCs/>
          <w:sz w:val="28"/>
        </w:rPr>
      </w:pPr>
      <w:r w:rsidRPr="00FA74C2">
        <w:rPr>
          <w:bCs/>
          <w:iCs/>
          <w:sz w:val="28"/>
          <w:lang w:val="en-US"/>
        </w:rPr>
        <w:t>N</w:t>
      </w:r>
      <w:r w:rsidRPr="00FA74C2">
        <w:rPr>
          <w:bCs/>
          <w:iCs/>
          <w:sz w:val="28"/>
        </w:rPr>
        <w:t xml:space="preserve"> = 14, </w:t>
      </w:r>
      <w:r w:rsidRPr="00FA74C2">
        <w:rPr>
          <w:bCs/>
          <w:iCs/>
          <w:sz w:val="28"/>
          <w:lang w:val="en-US"/>
        </w:rPr>
        <w:t>D</w:t>
      </w:r>
      <w:r w:rsidRPr="00FA74C2">
        <w:rPr>
          <w:bCs/>
          <w:iCs/>
          <w:sz w:val="28"/>
        </w:rPr>
        <w:t xml:space="preserve">=2, </w:t>
      </w:r>
      <w:r w:rsidRPr="00FA74C2">
        <w:rPr>
          <w:bCs/>
          <w:iCs/>
          <w:sz w:val="28"/>
          <w:lang w:val="en-US"/>
        </w:rPr>
        <w:t>d</w:t>
      </w:r>
      <w:r w:rsidRPr="00FA74C2">
        <w:rPr>
          <w:bCs/>
          <w:iCs/>
          <w:sz w:val="28"/>
        </w:rPr>
        <w:t xml:space="preserve"> =1, </w:t>
      </w:r>
      <w:r w:rsidRPr="00FA74C2">
        <w:rPr>
          <w:bCs/>
          <w:iCs/>
          <w:sz w:val="28"/>
          <w:lang w:val="en-US"/>
        </w:rPr>
        <w:t>I</w:t>
      </w:r>
      <w:r w:rsidRPr="00FA74C2">
        <w:rPr>
          <w:bCs/>
          <w:iCs/>
          <w:sz w:val="28"/>
        </w:rPr>
        <w:t xml:space="preserve">=13, </w:t>
      </w:r>
      <w:r w:rsidRPr="00FA74C2">
        <w:rPr>
          <w:bCs/>
          <w:iCs/>
          <w:sz w:val="28"/>
          <w:lang w:val="en-US"/>
        </w:rPr>
        <w:t>B</w:t>
      </w:r>
      <w:r w:rsidRPr="00FA74C2">
        <w:rPr>
          <w:bCs/>
          <w:iCs/>
          <w:sz w:val="28"/>
        </w:rPr>
        <w:t xml:space="preserve"> =1, топология не симметрична</w:t>
      </w:r>
    </w:p>
    <w:p w14:paraId="517AFDF0" w14:textId="77777777" w:rsidR="009A5FCD" w:rsidRPr="00FA74C2" w:rsidRDefault="009A5FCD" w:rsidP="00585CDA">
      <w:pPr>
        <w:rPr>
          <w:b/>
          <w:i/>
          <w:sz w:val="28"/>
        </w:rPr>
      </w:pPr>
    </w:p>
    <w:p w14:paraId="766CC078" w14:textId="77777777" w:rsidR="009A5FCD" w:rsidRPr="00FA74C2" w:rsidRDefault="009A5FCD" w:rsidP="00585CDA">
      <w:pPr>
        <w:rPr>
          <w:b/>
          <w:i/>
          <w:sz w:val="28"/>
        </w:rPr>
      </w:pPr>
    </w:p>
    <w:p w14:paraId="4520A518" w14:textId="77777777" w:rsidR="009A5FCD" w:rsidRPr="009A5FCD" w:rsidRDefault="009A5FCD" w:rsidP="00585CDA">
      <w:pPr>
        <w:rPr>
          <w:b/>
          <w:sz w:val="32"/>
          <w:u w:val="single"/>
        </w:rPr>
      </w:pPr>
      <w:r w:rsidRPr="00FA74C2">
        <w:br w:type="page"/>
      </w:r>
      <w:r w:rsidRPr="009A5FCD">
        <w:rPr>
          <w:b/>
          <w:sz w:val="32"/>
          <w:u w:val="single"/>
        </w:rPr>
        <w:lastRenderedPageBreak/>
        <w:t xml:space="preserve">Задание №4. </w:t>
      </w:r>
    </w:p>
    <w:p w14:paraId="106A59F8" w14:textId="77777777" w:rsidR="009A5FCD" w:rsidRPr="009A5FCD" w:rsidRDefault="009A5FCD" w:rsidP="00585CDA">
      <w:pPr>
        <w:rPr>
          <w:b/>
          <w:sz w:val="32"/>
          <w:u w:val="single"/>
        </w:rPr>
      </w:pPr>
    </w:p>
    <w:p w14:paraId="5B0A472C" w14:textId="77777777" w:rsidR="009A5FCD" w:rsidRPr="009A5FCD" w:rsidRDefault="009A5FCD" w:rsidP="00585CDA">
      <w:pPr>
        <w:rPr>
          <w:b/>
          <w:i/>
          <w:sz w:val="28"/>
        </w:rPr>
      </w:pPr>
      <w:r w:rsidRPr="009A5FCD">
        <w:rPr>
          <w:b/>
          <w:i/>
          <w:sz w:val="28"/>
        </w:rPr>
        <w:t xml:space="preserve">   Название задания: 0004</w:t>
      </w:r>
    </w:p>
    <w:p w14:paraId="01B32519" w14:textId="7635090C" w:rsidR="00FA74C2" w:rsidRDefault="00FA74C2" w:rsidP="00585CDA">
      <w:r>
        <w:rPr>
          <w:noProof/>
        </w:rPr>
        <w:drawing>
          <wp:inline distT="0" distB="0" distL="0" distR="0" wp14:anchorId="5C08F06E" wp14:editId="786FDB17">
            <wp:extent cx="6172200" cy="2072640"/>
            <wp:effectExtent l="0" t="0" r="0" b="0"/>
            <wp:docPr id="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3" t="37396" r="1443" b="17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95926" w14:textId="58D86BF9" w:rsidR="009A5FCD" w:rsidRDefault="009A5FCD" w:rsidP="00585CDA">
      <w:r>
        <w:t>Рассчитайте следующие характеристики сети</w:t>
      </w:r>
    </w:p>
    <w:p w14:paraId="62BDCB70" w14:textId="77777777" w:rsidR="009A5FCD" w:rsidRDefault="009A5FCD" w:rsidP="00585CDA">
      <w:r>
        <w:t>с топологией двоичное дерево:</w:t>
      </w:r>
    </w:p>
    <w:p w14:paraId="26327037" w14:textId="77777777" w:rsidR="009A5FCD" w:rsidRDefault="009A5FCD" w:rsidP="00585CDA"/>
    <w:p w14:paraId="544EACE8" w14:textId="50A2EA4D" w:rsidR="009A5FCD" w:rsidRDefault="009A5FCD" w:rsidP="00585CDA">
      <w:r>
        <w:t xml:space="preserve">Размер сети, диаметр, порядок узла, число связей, ширина </w:t>
      </w:r>
      <w:proofErr w:type="spellStart"/>
      <w:r>
        <w:t>бисекции</w:t>
      </w:r>
      <w:proofErr w:type="spellEnd"/>
      <w:r>
        <w:t>, симметричность.</w:t>
      </w:r>
    </w:p>
    <w:p w14:paraId="694C12C6" w14:textId="77777777" w:rsidR="009A5FCD" w:rsidRDefault="009A5FCD" w:rsidP="00585CDA"/>
    <w:p w14:paraId="130A68EF" w14:textId="336A0853" w:rsidR="009A5FCD" w:rsidRPr="009A5FCD" w:rsidRDefault="009A5FCD" w:rsidP="00585CDA">
      <w:pPr>
        <w:rPr>
          <w:b/>
          <w:i/>
          <w:sz w:val="28"/>
        </w:rPr>
      </w:pPr>
      <w:r w:rsidRPr="009A5FCD">
        <w:rPr>
          <w:b/>
          <w:i/>
          <w:sz w:val="28"/>
        </w:rPr>
        <w:t xml:space="preserve">   Расчетные формулы / Теоретическое обоснование / Схемы </w:t>
      </w:r>
    </w:p>
    <w:p w14:paraId="11684256" w14:textId="69F12D06" w:rsidR="009A5FCD" w:rsidRPr="009A5FCD" w:rsidRDefault="00FA74C2" w:rsidP="00FA74C2">
      <w:pPr>
        <w:jc w:val="center"/>
        <w:rPr>
          <w:b/>
          <w:i/>
          <w:sz w:val="28"/>
        </w:rPr>
      </w:pPr>
      <w:r w:rsidRPr="00FA74C2">
        <w:rPr>
          <w:b/>
          <w:i/>
          <w:noProof/>
          <w:sz w:val="28"/>
        </w:rPr>
        <w:drawing>
          <wp:inline distT="0" distB="0" distL="0" distR="0" wp14:anchorId="2634DB4B" wp14:editId="7DACD195">
            <wp:extent cx="6057900" cy="769620"/>
            <wp:effectExtent l="0" t="0" r="0" b="0"/>
            <wp:docPr id="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5A8D8" w14:textId="77777777" w:rsidR="009A5FCD" w:rsidRPr="009A5FCD" w:rsidRDefault="009A5FCD" w:rsidP="00585CDA">
      <w:pPr>
        <w:rPr>
          <w:b/>
          <w:i/>
          <w:sz w:val="28"/>
        </w:rPr>
      </w:pPr>
    </w:p>
    <w:p w14:paraId="24EB4AE0" w14:textId="77777777" w:rsidR="009A5FCD" w:rsidRDefault="009A5FCD" w:rsidP="00585CDA">
      <w:pPr>
        <w:rPr>
          <w:b/>
          <w:i/>
          <w:sz w:val="28"/>
        </w:rPr>
      </w:pPr>
      <w:r w:rsidRPr="009A5FCD">
        <w:rPr>
          <w:b/>
          <w:i/>
          <w:sz w:val="28"/>
        </w:rPr>
        <w:t xml:space="preserve">   Решение: </w:t>
      </w:r>
    </w:p>
    <w:p w14:paraId="2D3545F8" w14:textId="796B3267" w:rsidR="00FA74C2" w:rsidRPr="00EC244C" w:rsidRDefault="00FA74C2" w:rsidP="001F35C9">
      <w:pPr>
        <w:jc w:val="center"/>
        <w:rPr>
          <w:bCs/>
          <w:iCs/>
          <w:sz w:val="28"/>
        </w:rPr>
      </w:pPr>
      <w:r w:rsidRPr="001F35C9">
        <w:rPr>
          <w:bCs/>
          <w:iCs/>
          <w:sz w:val="28"/>
          <w:lang w:val="en-US"/>
        </w:rPr>
        <w:t>N</w:t>
      </w:r>
      <w:r w:rsidRPr="00EC244C">
        <w:rPr>
          <w:bCs/>
          <w:iCs/>
          <w:sz w:val="28"/>
        </w:rPr>
        <w:t xml:space="preserve"> = 63, </w:t>
      </w:r>
      <w:r w:rsidRPr="001F35C9">
        <w:rPr>
          <w:bCs/>
          <w:iCs/>
          <w:sz w:val="28"/>
          <w:lang w:val="en-US"/>
        </w:rPr>
        <w:t>D</w:t>
      </w:r>
      <w:r w:rsidRPr="00EC244C">
        <w:rPr>
          <w:bCs/>
          <w:iCs/>
          <w:sz w:val="28"/>
        </w:rPr>
        <w:t xml:space="preserve"> = </w:t>
      </w:r>
      <w:r w:rsidR="001F35C9" w:rsidRPr="00EC244C">
        <w:rPr>
          <w:bCs/>
          <w:iCs/>
          <w:sz w:val="28"/>
        </w:rPr>
        <w:t xml:space="preserve">10, </w:t>
      </w:r>
      <w:r w:rsidR="001F35C9" w:rsidRPr="001F35C9">
        <w:rPr>
          <w:bCs/>
          <w:iCs/>
          <w:sz w:val="28"/>
          <w:lang w:val="en-US"/>
        </w:rPr>
        <w:t>d</w:t>
      </w:r>
      <w:r w:rsidR="001F35C9" w:rsidRPr="00EC244C">
        <w:rPr>
          <w:bCs/>
          <w:iCs/>
          <w:sz w:val="28"/>
        </w:rPr>
        <w:t xml:space="preserve">=3, </w:t>
      </w:r>
      <w:r w:rsidR="001F35C9" w:rsidRPr="001F35C9">
        <w:rPr>
          <w:bCs/>
          <w:iCs/>
          <w:sz w:val="28"/>
          <w:lang w:val="en-US"/>
        </w:rPr>
        <w:t>I</w:t>
      </w:r>
      <w:r w:rsidR="001F35C9" w:rsidRPr="00EC244C">
        <w:rPr>
          <w:bCs/>
          <w:iCs/>
          <w:sz w:val="28"/>
        </w:rPr>
        <w:t xml:space="preserve"> =62, </w:t>
      </w:r>
      <w:r w:rsidR="001F35C9" w:rsidRPr="001F35C9">
        <w:rPr>
          <w:bCs/>
          <w:iCs/>
          <w:sz w:val="28"/>
          <w:lang w:val="en-US"/>
        </w:rPr>
        <w:t>B</w:t>
      </w:r>
      <w:r w:rsidR="001F35C9" w:rsidRPr="00EC244C">
        <w:rPr>
          <w:bCs/>
          <w:iCs/>
          <w:sz w:val="28"/>
        </w:rPr>
        <w:t xml:space="preserve"> =1</w:t>
      </w:r>
      <w:r w:rsidR="00EC244C" w:rsidRPr="00EC244C">
        <w:rPr>
          <w:bCs/>
          <w:iCs/>
          <w:sz w:val="28"/>
        </w:rPr>
        <w:t xml:space="preserve">, </w:t>
      </w:r>
      <w:r w:rsidR="00EC244C">
        <w:rPr>
          <w:bCs/>
          <w:iCs/>
          <w:sz w:val="28"/>
        </w:rPr>
        <w:t>топология не симметрична</w:t>
      </w:r>
    </w:p>
    <w:p w14:paraId="0A15E2BF" w14:textId="77777777" w:rsidR="001F35C9" w:rsidRPr="00EC244C" w:rsidRDefault="001F35C9" w:rsidP="001F35C9">
      <w:pPr>
        <w:rPr>
          <w:bCs/>
          <w:iCs/>
          <w:sz w:val="28"/>
        </w:rPr>
      </w:pPr>
    </w:p>
    <w:p w14:paraId="71A43622" w14:textId="77777777" w:rsidR="009A5FCD" w:rsidRPr="00EC244C" w:rsidRDefault="009A5FCD" w:rsidP="00585CDA">
      <w:pPr>
        <w:rPr>
          <w:b/>
          <w:i/>
          <w:sz w:val="28"/>
        </w:rPr>
      </w:pPr>
    </w:p>
    <w:p w14:paraId="2B3FF6F7" w14:textId="04A878DB" w:rsidR="009A5FCD" w:rsidRPr="009A5FCD" w:rsidRDefault="009A5FCD" w:rsidP="00585CDA">
      <w:pPr>
        <w:rPr>
          <w:b/>
          <w:sz w:val="32"/>
          <w:u w:val="single"/>
        </w:rPr>
      </w:pPr>
      <w:r w:rsidRPr="009A5FCD">
        <w:rPr>
          <w:b/>
          <w:sz w:val="32"/>
          <w:u w:val="single"/>
        </w:rPr>
        <w:t xml:space="preserve">Задание №5. </w:t>
      </w:r>
    </w:p>
    <w:p w14:paraId="4FF22FBB" w14:textId="77777777" w:rsidR="009A5FCD" w:rsidRPr="009A5FCD" w:rsidRDefault="009A5FCD" w:rsidP="00585CDA">
      <w:pPr>
        <w:rPr>
          <w:b/>
          <w:sz w:val="32"/>
          <w:u w:val="single"/>
        </w:rPr>
      </w:pPr>
    </w:p>
    <w:p w14:paraId="191DF626" w14:textId="77777777" w:rsidR="009A5FCD" w:rsidRPr="009A5FCD" w:rsidRDefault="009A5FCD" w:rsidP="00585CDA">
      <w:pPr>
        <w:rPr>
          <w:b/>
          <w:i/>
          <w:sz w:val="28"/>
        </w:rPr>
      </w:pPr>
      <w:r w:rsidRPr="009A5FCD">
        <w:rPr>
          <w:b/>
          <w:i/>
          <w:sz w:val="28"/>
        </w:rPr>
        <w:t xml:space="preserve">   Название задания: 0005</w:t>
      </w:r>
    </w:p>
    <w:p w14:paraId="0E271274" w14:textId="77777777" w:rsidR="001F35C9" w:rsidRDefault="001F35C9" w:rsidP="00585CDA">
      <w:pPr>
        <w:rPr>
          <w:noProof/>
        </w:rPr>
      </w:pPr>
    </w:p>
    <w:p w14:paraId="4D91F44E" w14:textId="77777777" w:rsidR="001F35C9" w:rsidRDefault="00FA74C2" w:rsidP="00585CDA">
      <w:r>
        <w:rPr>
          <w:noProof/>
        </w:rPr>
        <w:drawing>
          <wp:inline distT="0" distB="0" distL="0" distR="0" wp14:anchorId="5DFC8859" wp14:editId="5D8462F2">
            <wp:extent cx="2125980" cy="2103120"/>
            <wp:effectExtent l="0" t="0" r="7620" b="0"/>
            <wp:docPr id="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30" t="38397" r="34296" b="15526"/>
                    <a:stretch/>
                  </pic:blipFill>
                  <pic:spPr bwMode="auto">
                    <a:xfrm>
                      <a:off x="0" y="0"/>
                      <a:ext cx="212598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78C1C9" w14:textId="0BFB950E" w:rsidR="009A5FCD" w:rsidRDefault="009A5FCD" w:rsidP="00585CDA">
      <w:r>
        <w:t>Рассчитайте следующие характеристики сети</w:t>
      </w:r>
    </w:p>
    <w:p w14:paraId="0CAEF56B" w14:textId="77777777" w:rsidR="009A5FCD" w:rsidRDefault="009A5FCD" w:rsidP="00585CDA">
      <w:r>
        <w:t>с топологией двумерная решетка:</w:t>
      </w:r>
    </w:p>
    <w:p w14:paraId="2F09C298" w14:textId="77777777" w:rsidR="009A5FCD" w:rsidRDefault="009A5FCD" w:rsidP="00585CDA"/>
    <w:p w14:paraId="247B07F4" w14:textId="77777777" w:rsidR="009A5FCD" w:rsidRDefault="009A5FCD" w:rsidP="00585CDA">
      <w:r>
        <w:t xml:space="preserve">Размер сети, диаметр, порядок узла, число связей, ширина </w:t>
      </w:r>
      <w:proofErr w:type="spellStart"/>
      <w:r>
        <w:t>бисекции</w:t>
      </w:r>
      <w:proofErr w:type="spellEnd"/>
      <w:r>
        <w:t>, симметричность.</w:t>
      </w:r>
    </w:p>
    <w:p w14:paraId="2CAF2169" w14:textId="77777777" w:rsidR="009A5FCD" w:rsidRDefault="009A5FCD" w:rsidP="00585CDA"/>
    <w:p w14:paraId="2EE1C9A4" w14:textId="71D3C165" w:rsidR="009A5FCD" w:rsidRPr="009A5FCD" w:rsidRDefault="009A5FCD" w:rsidP="00585CDA">
      <w:pPr>
        <w:rPr>
          <w:b/>
          <w:i/>
          <w:sz w:val="28"/>
        </w:rPr>
      </w:pPr>
      <w:r w:rsidRPr="009A5FCD">
        <w:rPr>
          <w:b/>
          <w:i/>
          <w:sz w:val="28"/>
        </w:rPr>
        <w:lastRenderedPageBreak/>
        <w:t xml:space="preserve">   Расчетные формулы / Теоретическое обоснование / Схемы </w:t>
      </w:r>
    </w:p>
    <w:p w14:paraId="79173803" w14:textId="63AF3E52" w:rsidR="009A5FCD" w:rsidRPr="009A5FCD" w:rsidRDefault="001F35C9" w:rsidP="001F35C9">
      <w:pPr>
        <w:jc w:val="center"/>
        <w:rPr>
          <w:b/>
          <w:i/>
          <w:sz w:val="28"/>
        </w:rPr>
      </w:pPr>
      <w:r w:rsidRPr="001F35C9">
        <w:rPr>
          <w:b/>
          <w:i/>
          <w:noProof/>
          <w:sz w:val="28"/>
        </w:rPr>
        <w:drawing>
          <wp:inline distT="0" distB="0" distL="0" distR="0" wp14:anchorId="3E43C722" wp14:editId="3A5BE101">
            <wp:extent cx="5463540" cy="401731"/>
            <wp:effectExtent l="0" t="0" r="3810" b="0"/>
            <wp:docPr id="17432344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2344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3477" cy="40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CC168" w14:textId="77777777" w:rsidR="009A5FCD" w:rsidRPr="009A5FCD" w:rsidRDefault="009A5FCD" w:rsidP="00585CDA">
      <w:pPr>
        <w:rPr>
          <w:b/>
          <w:i/>
          <w:sz w:val="28"/>
        </w:rPr>
      </w:pPr>
      <w:r w:rsidRPr="009A5FCD">
        <w:rPr>
          <w:b/>
          <w:i/>
          <w:sz w:val="28"/>
        </w:rPr>
        <w:t xml:space="preserve">   Решение: </w:t>
      </w:r>
    </w:p>
    <w:p w14:paraId="6C245F10" w14:textId="7AAA4C10" w:rsidR="009A5FCD" w:rsidRDefault="00EC244C" w:rsidP="00EC244C">
      <w:pPr>
        <w:jc w:val="center"/>
        <w:rPr>
          <w:bCs/>
          <w:iCs/>
          <w:sz w:val="28"/>
        </w:rPr>
      </w:pPr>
      <w:r w:rsidRPr="00EC244C">
        <w:rPr>
          <w:bCs/>
          <w:iCs/>
          <w:sz w:val="28"/>
          <w:lang w:val="en-US"/>
        </w:rPr>
        <w:t>N</w:t>
      </w:r>
      <w:r w:rsidRPr="00EC244C">
        <w:rPr>
          <w:bCs/>
          <w:iCs/>
          <w:sz w:val="28"/>
        </w:rPr>
        <w:t xml:space="preserve"> = 25, </w:t>
      </w:r>
      <w:r w:rsidRPr="00EC244C">
        <w:rPr>
          <w:bCs/>
          <w:iCs/>
          <w:sz w:val="28"/>
          <w:lang w:val="en-US"/>
        </w:rPr>
        <w:t>D</w:t>
      </w:r>
      <w:r w:rsidRPr="00EC244C">
        <w:rPr>
          <w:bCs/>
          <w:iCs/>
          <w:sz w:val="28"/>
        </w:rPr>
        <w:t xml:space="preserve"> =8, </w:t>
      </w:r>
      <w:r w:rsidRPr="00EC244C">
        <w:rPr>
          <w:bCs/>
          <w:iCs/>
          <w:sz w:val="28"/>
          <w:lang w:val="en-US"/>
        </w:rPr>
        <w:t>d</w:t>
      </w:r>
      <w:r w:rsidRPr="00EC244C">
        <w:rPr>
          <w:bCs/>
          <w:iCs/>
          <w:sz w:val="28"/>
        </w:rPr>
        <w:t xml:space="preserve"> =4, </w:t>
      </w:r>
      <w:r w:rsidRPr="00EC244C">
        <w:rPr>
          <w:bCs/>
          <w:iCs/>
          <w:sz w:val="28"/>
          <w:lang w:val="en-US"/>
        </w:rPr>
        <w:t>I</w:t>
      </w:r>
      <w:r w:rsidRPr="00EC244C">
        <w:rPr>
          <w:bCs/>
          <w:iCs/>
          <w:sz w:val="28"/>
        </w:rPr>
        <w:t xml:space="preserve"> =40, </w:t>
      </w:r>
      <w:r w:rsidRPr="00EC244C">
        <w:rPr>
          <w:bCs/>
          <w:iCs/>
          <w:sz w:val="28"/>
          <w:lang w:val="en-US"/>
        </w:rPr>
        <w:t>B</w:t>
      </w:r>
      <w:r w:rsidRPr="00EC244C">
        <w:rPr>
          <w:bCs/>
          <w:iCs/>
          <w:sz w:val="28"/>
        </w:rPr>
        <w:t xml:space="preserve"> = 5, </w:t>
      </w:r>
      <w:r>
        <w:rPr>
          <w:bCs/>
          <w:iCs/>
          <w:sz w:val="28"/>
        </w:rPr>
        <w:t>топология не симметрична</w:t>
      </w:r>
    </w:p>
    <w:p w14:paraId="74ED3029" w14:textId="77777777" w:rsidR="00EC244C" w:rsidRPr="00EC244C" w:rsidRDefault="00EC244C" w:rsidP="00EC244C">
      <w:pPr>
        <w:jc w:val="center"/>
        <w:rPr>
          <w:bCs/>
          <w:iCs/>
          <w:sz w:val="28"/>
        </w:rPr>
      </w:pPr>
    </w:p>
    <w:p w14:paraId="4A5FD010" w14:textId="77777777" w:rsidR="009A5FCD" w:rsidRPr="00EC244C" w:rsidRDefault="009A5FCD" w:rsidP="00585CDA">
      <w:pPr>
        <w:rPr>
          <w:b/>
          <w:i/>
          <w:sz w:val="28"/>
        </w:rPr>
      </w:pPr>
    </w:p>
    <w:p w14:paraId="0694772B" w14:textId="4A5D84D6" w:rsidR="009A5FCD" w:rsidRPr="009A5FCD" w:rsidRDefault="009A5FCD" w:rsidP="00585CDA">
      <w:pPr>
        <w:rPr>
          <w:b/>
          <w:sz w:val="32"/>
          <w:u w:val="single"/>
        </w:rPr>
      </w:pPr>
      <w:r w:rsidRPr="009A5FCD">
        <w:rPr>
          <w:b/>
          <w:sz w:val="32"/>
          <w:u w:val="single"/>
        </w:rPr>
        <w:t xml:space="preserve">Задание №6. </w:t>
      </w:r>
    </w:p>
    <w:p w14:paraId="08AC68F1" w14:textId="77777777" w:rsidR="009A5FCD" w:rsidRPr="009A5FCD" w:rsidRDefault="009A5FCD" w:rsidP="00585CDA">
      <w:pPr>
        <w:rPr>
          <w:b/>
          <w:sz w:val="32"/>
          <w:u w:val="single"/>
        </w:rPr>
      </w:pPr>
    </w:p>
    <w:p w14:paraId="5942A17E" w14:textId="77777777" w:rsidR="009A5FCD" w:rsidRPr="009A5FCD" w:rsidRDefault="009A5FCD" w:rsidP="00585CDA">
      <w:pPr>
        <w:rPr>
          <w:b/>
          <w:i/>
          <w:sz w:val="28"/>
        </w:rPr>
      </w:pPr>
      <w:r w:rsidRPr="009A5FCD">
        <w:rPr>
          <w:b/>
          <w:i/>
          <w:sz w:val="28"/>
        </w:rPr>
        <w:t xml:space="preserve">   Название задания: 0006</w:t>
      </w:r>
    </w:p>
    <w:p w14:paraId="39053D32" w14:textId="77777777" w:rsidR="00EC244C" w:rsidRDefault="00EC244C" w:rsidP="00585CDA">
      <w:pPr>
        <w:rPr>
          <w:noProof/>
        </w:rPr>
      </w:pPr>
    </w:p>
    <w:p w14:paraId="18B30290" w14:textId="77777777" w:rsidR="00EC244C" w:rsidRDefault="00FA74C2" w:rsidP="00585CDA">
      <w:r>
        <w:rPr>
          <w:noProof/>
        </w:rPr>
        <w:drawing>
          <wp:inline distT="0" distB="0" distL="0" distR="0" wp14:anchorId="3C0796BF" wp14:editId="264712C6">
            <wp:extent cx="2057400" cy="2125980"/>
            <wp:effectExtent l="0" t="0" r="0" b="7620"/>
            <wp:docPr id="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92" t="38230" r="34417" b="15192"/>
                    <a:stretch/>
                  </pic:blipFill>
                  <pic:spPr bwMode="auto">
                    <a:xfrm>
                      <a:off x="0" y="0"/>
                      <a:ext cx="205740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3A4499" w14:textId="190966A2" w:rsidR="009A5FCD" w:rsidRDefault="009A5FCD" w:rsidP="00585CDA">
      <w:r>
        <w:t>Рассчитайте следующие характеристики сети</w:t>
      </w:r>
    </w:p>
    <w:p w14:paraId="12669C05" w14:textId="77777777" w:rsidR="009A5FCD" w:rsidRDefault="009A5FCD" w:rsidP="00585CDA">
      <w:r>
        <w:t>с тороидальной топологией:</w:t>
      </w:r>
    </w:p>
    <w:p w14:paraId="057C17CE" w14:textId="77777777" w:rsidR="009A5FCD" w:rsidRDefault="009A5FCD" w:rsidP="00585CDA"/>
    <w:p w14:paraId="04A9DEDB" w14:textId="77777777" w:rsidR="009A5FCD" w:rsidRDefault="009A5FCD" w:rsidP="00585CDA">
      <w:r>
        <w:t xml:space="preserve">Размер сети, диаметр, порядок узла, число связей, ширина </w:t>
      </w:r>
      <w:proofErr w:type="spellStart"/>
      <w:r>
        <w:t>бисекции</w:t>
      </w:r>
      <w:proofErr w:type="spellEnd"/>
      <w:r>
        <w:t>, симметричность.</w:t>
      </w:r>
    </w:p>
    <w:p w14:paraId="003DD700" w14:textId="77777777" w:rsidR="009A5FCD" w:rsidRDefault="009A5FCD" w:rsidP="00585CDA"/>
    <w:p w14:paraId="5F6DC123" w14:textId="77777777" w:rsidR="009A5FCD" w:rsidRDefault="009A5FCD" w:rsidP="00585CDA"/>
    <w:p w14:paraId="168C2A84" w14:textId="51A66CD8" w:rsidR="009A5FCD" w:rsidRPr="009A5FCD" w:rsidRDefault="009A5FCD" w:rsidP="00585CDA">
      <w:pPr>
        <w:rPr>
          <w:b/>
          <w:i/>
          <w:sz w:val="28"/>
        </w:rPr>
      </w:pPr>
      <w:r w:rsidRPr="009A5FCD">
        <w:rPr>
          <w:b/>
          <w:i/>
          <w:sz w:val="28"/>
        </w:rPr>
        <w:t xml:space="preserve">   Расчетные формулы / Теоретическое обоснование / Схемы </w:t>
      </w:r>
    </w:p>
    <w:p w14:paraId="4C46A1A0" w14:textId="01A27D1D" w:rsidR="009A5FCD" w:rsidRPr="009A5FCD" w:rsidRDefault="00EC244C" w:rsidP="00EC244C">
      <w:pPr>
        <w:jc w:val="center"/>
        <w:rPr>
          <w:b/>
          <w:i/>
          <w:sz w:val="28"/>
        </w:rPr>
      </w:pPr>
      <w:r w:rsidRPr="00EC244C">
        <w:rPr>
          <w:b/>
          <w:i/>
          <w:noProof/>
          <w:sz w:val="28"/>
        </w:rPr>
        <w:drawing>
          <wp:inline distT="0" distB="0" distL="0" distR="0" wp14:anchorId="79C9479A" wp14:editId="39CCD209">
            <wp:extent cx="5477639" cy="409632"/>
            <wp:effectExtent l="0" t="0" r="8890" b="9525"/>
            <wp:docPr id="175316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16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35589" w14:textId="77777777" w:rsidR="009A5FCD" w:rsidRPr="009A5FCD" w:rsidRDefault="009A5FCD" w:rsidP="00585CDA">
      <w:pPr>
        <w:rPr>
          <w:b/>
          <w:i/>
          <w:sz w:val="28"/>
        </w:rPr>
      </w:pPr>
      <w:r w:rsidRPr="009A5FCD">
        <w:rPr>
          <w:b/>
          <w:i/>
          <w:sz w:val="28"/>
        </w:rPr>
        <w:t xml:space="preserve">   Решение: </w:t>
      </w:r>
    </w:p>
    <w:p w14:paraId="16E53D84" w14:textId="09C37D21" w:rsidR="009A5FCD" w:rsidRPr="00EC244C" w:rsidRDefault="00EC244C" w:rsidP="00EC244C">
      <w:pPr>
        <w:jc w:val="center"/>
        <w:rPr>
          <w:bCs/>
          <w:iCs/>
          <w:sz w:val="28"/>
        </w:rPr>
      </w:pPr>
      <w:r w:rsidRPr="00EC244C">
        <w:rPr>
          <w:bCs/>
          <w:iCs/>
          <w:sz w:val="28"/>
          <w:lang w:val="en-US"/>
        </w:rPr>
        <w:t>N</w:t>
      </w:r>
      <w:r w:rsidRPr="00EC244C">
        <w:rPr>
          <w:bCs/>
          <w:iCs/>
          <w:sz w:val="28"/>
        </w:rPr>
        <w:t xml:space="preserve"> =16, </w:t>
      </w:r>
      <w:r w:rsidRPr="00EC244C">
        <w:rPr>
          <w:bCs/>
          <w:iCs/>
          <w:sz w:val="28"/>
          <w:lang w:val="en-US"/>
        </w:rPr>
        <w:t>D</w:t>
      </w:r>
      <w:r w:rsidRPr="00EC244C">
        <w:rPr>
          <w:bCs/>
          <w:iCs/>
          <w:sz w:val="28"/>
        </w:rPr>
        <w:t xml:space="preserve"> = 4, </w:t>
      </w:r>
      <w:r w:rsidRPr="00EC244C">
        <w:rPr>
          <w:bCs/>
          <w:iCs/>
          <w:sz w:val="28"/>
          <w:lang w:val="en-US"/>
        </w:rPr>
        <w:t>d</w:t>
      </w:r>
      <w:r w:rsidRPr="00EC244C">
        <w:rPr>
          <w:bCs/>
          <w:iCs/>
          <w:sz w:val="28"/>
        </w:rPr>
        <w:t xml:space="preserve"> =4, </w:t>
      </w:r>
      <w:r w:rsidRPr="00EC244C">
        <w:rPr>
          <w:bCs/>
          <w:iCs/>
          <w:sz w:val="28"/>
          <w:lang w:val="en-US"/>
        </w:rPr>
        <w:t>I</w:t>
      </w:r>
      <w:r w:rsidRPr="00EC244C">
        <w:rPr>
          <w:bCs/>
          <w:iCs/>
          <w:sz w:val="28"/>
        </w:rPr>
        <w:t xml:space="preserve"> =32, </w:t>
      </w:r>
      <w:r w:rsidRPr="00EC244C">
        <w:rPr>
          <w:bCs/>
          <w:iCs/>
          <w:sz w:val="28"/>
          <w:lang w:val="en-US"/>
        </w:rPr>
        <w:t>B</w:t>
      </w:r>
      <w:r w:rsidRPr="00EC244C">
        <w:rPr>
          <w:bCs/>
          <w:iCs/>
          <w:sz w:val="28"/>
        </w:rPr>
        <w:t xml:space="preserve"> =8, топология симметрична</w:t>
      </w:r>
    </w:p>
    <w:p w14:paraId="7375B523" w14:textId="77777777" w:rsidR="009A5FCD" w:rsidRPr="00EC244C" w:rsidRDefault="009A5FCD" w:rsidP="00585CDA">
      <w:pPr>
        <w:rPr>
          <w:b/>
          <w:i/>
          <w:sz w:val="28"/>
        </w:rPr>
      </w:pPr>
    </w:p>
    <w:p w14:paraId="05B2E4CC" w14:textId="77777777" w:rsidR="009A5FCD" w:rsidRPr="00EC244C" w:rsidRDefault="009A5FCD" w:rsidP="00585CDA">
      <w:pPr>
        <w:rPr>
          <w:b/>
          <w:i/>
          <w:sz w:val="28"/>
        </w:rPr>
      </w:pPr>
    </w:p>
    <w:p w14:paraId="3B001AEF" w14:textId="77777777" w:rsidR="009A5FCD" w:rsidRPr="009A5FCD" w:rsidRDefault="009A5FCD" w:rsidP="00585CDA">
      <w:pPr>
        <w:rPr>
          <w:b/>
          <w:sz w:val="32"/>
          <w:u w:val="single"/>
        </w:rPr>
      </w:pPr>
      <w:r w:rsidRPr="00EC244C">
        <w:br w:type="page"/>
      </w:r>
      <w:r w:rsidRPr="009A5FCD">
        <w:rPr>
          <w:b/>
          <w:sz w:val="32"/>
          <w:u w:val="single"/>
        </w:rPr>
        <w:lastRenderedPageBreak/>
        <w:t xml:space="preserve">Задание №7. </w:t>
      </w:r>
    </w:p>
    <w:p w14:paraId="0E161ED7" w14:textId="77777777" w:rsidR="009A5FCD" w:rsidRPr="009A5FCD" w:rsidRDefault="009A5FCD" w:rsidP="00585CDA">
      <w:pPr>
        <w:rPr>
          <w:b/>
          <w:sz w:val="32"/>
          <w:u w:val="single"/>
        </w:rPr>
      </w:pPr>
    </w:p>
    <w:p w14:paraId="01A9D3AF" w14:textId="77777777" w:rsidR="009A5FCD" w:rsidRPr="009A5FCD" w:rsidRDefault="009A5FCD" w:rsidP="00585CDA">
      <w:pPr>
        <w:rPr>
          <w:b/>
          <w:i/>
          <w:sz w:val="28"/>
        </w:rPr>
      </w:pPr>
      <w:r w:rsidRPr="009A5FCD">
        <w:rPr>
          <w:b/>
          <w:i/>
          <w:sz w:val="28"/>
        </w:rPr>
        <w:t xml:space="preserve">   Название задания: 0007</w:t>
      </w:r>
    </w:p>
    <w:p w14:paraId="5B794A44" w14:textId="77777777" w:rsidR="00EC244C" w:rsidRDefault="00EC244C" w:rsidP="00585CDA">
      <w:pPr>
        <w:rPr>
          <w:noProof/>
        </w:rPr>
      </w:pPr>
    </w:p>
    <w:p w14:paraId="7600F250" w14:textId="77777777" w:rsidR="00EC244C" w:rsidRDefault="00FA74C2" w:rsidP="00585CDA">
      <w:r>
        <w:rPr>
          <w:noProof/>
        </w:rPr>
        <w:drawing>
          <wp:inline distT="0" distB="0" distL="0" distR="0" wp14:anchorId="0A2F041E" wp14:editId="05C6CFBF">
            <wp:extent cx="2133600" cy="2110740"/>
            <wp:effectExtent l="0" t="0" r="0" b="3810"/>
            <wp:docPr id="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72" t="38230" r="33333" b="15526"/>
                    <a:stretch/>
                  </pic:blipFill>
                  <pic:spPr bwMode="auto">
                    <a:xfrm>
                      <a:off x="0" y="0"/>
                      <a:ext cx="21336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2A8F2D" w14:textId="57230844" w:rsidR="009A5FCD" w:rsidRDefault="009A5FCD" w:rsidP="00585CDA">
      <w:r>
        <w:t>Рассчитайте следующие характеристики сети</w:t>
      </w:r>
    </w:p>
    <w:p w14:paraId="5AC3B0CD" w14:textId="77777777" w:rsidR="009A5FCD" w:rsidRDefault="009A5FCD" w:rsidP="00585CDA">
      <w:r>
        <w:t>с витой тороидальной топологией:</w:t>
      </w:r>
    </w:p>
    <w:p w14:paraId="20628CCE" w14:textId="77777777" w:rsidR="009A5FCD" w:rsidRDefault="009A5FCD" w:rsidP="00585CDA"/>
    <w:p w14:paraId="7FC076A0" w14:textId="77777777" w:rsidR="009A5FCD" w:rsidRDefault="009A5FCD" w:rsidP="00585CDA">
      <w:r>
        <w:t xml:space="preserve">Размер сети, диаметр, порядок узла, число связей, ширина </w:t>
      </w:r>
      <w:proofErr w:type="spellStart"/>
      <w:r>
        <w:t>бисекции</w:t>
      </w:r>
      <w:proofErr w:type="spellEnd"/>
      <w:r>
        <w:t>, симметричность.</w:t>
      </w:r>
    </w:p>
    <w:p w14:paraId="258827E3" w14:textId="77777777" w:rsidR="009A5FCD" w:rsidRDefault="009A5FCD" w:rsidP="00585CDA"/>
    <w:p w14:paraId="736EF692" w14:textId="77777777" w:rsidR="009A5FCD" w:rsidRDefault="009A5FCD" w:rsidP="00585CDA"/>
    <w:p w14:paraId="38500873" w14:textId="245E9AF8" w:rsidR="009A5FCD" w:rsidRPr="009A5FCD" w:rsidRDefault="009A5FCD" w:rsidP="00585CDA">
      <w:pPr>
        <w:rPr>
          <w:b/>
          <w:i/>
          <w:sz w:val="28"/>
        </w:rPr>
      </w:pPr>
      <w:r w:rsidRPr="009A5FCD">
        <w:rPr>
          <w:b/>
          <w:i/>
          <w:sz w:val="28"/>
        </w:rPr>
        <w:t xml:space="preserve">   Расчетные формулы / Теоретическое обоснование / Схемы </w:t>
      </w:r>
    </w:p>
    <w:p w14:paraId="32670E22" w14:textId="2B8B91A1" w:rsidR="009A5FCD" w:rsidRPr="009A5FCD" w:rsidRDefault="00EC244C" w:rsidP="00EC244C">
      <w:pPr>
        <w:jc w:val="center"/>
        <w:rPr>
          <w:b/>
          <w:i/>
          <w:sz w:val="28"/>
        </w:rPr>
      </w:pPr>
      <w:r w:rsidRPr="00EC244C">
        <w:rPr>
          <w:b/>
          <w:i/>
          <w:noProof/>
          <w:sz w:val="28"/>
        </w:rPr>
        <w:drawing>
          <wp:inline distT="0" distB="0" distL="0" distR="0" wp14:anchorId="4A99A49A" wp14:editId="034C920C">
            <wp:extent cx="5401429" cy="304843"/>
            <wp:effectExtent l="0" t="0" r="0" b="0"/>
            <wp:docPr id="1195792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7927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5FBE7" w14:textId="77777777" w:rsidR="009A5FCD" w:rsidRPr="009A5FCD" w:rsidRDefault="009A5FCD" w:rsidP="00585CDA">
      <w:pPr>
        <w:rPr>
          <w:b/>
          <w:i/>
          <w:sz w:val="28"/>
        </w:rPr>
      </w:pPr>
      <w:r w:rsidRPr="009A5FCD">
        <w:rPr>
          <w:b/>
          <w:i/>
          <w:sz w:val="28"/>
        </w:rPr>
        <w:t xml:space="preserve">   Решение: </w:t>
      </w:r>
    </w:p>
    <w:p w14:paraId="32EDA6AF" w14:textId="061341FC" w:rsidR="009A5FCD" w:rsidRPr="00EC244C" w:rsidRDefault="00EC244C" w:rsidP="00EC244C">
      <w:pPr>
        <w:jc w:val="center"/>
        <w:rPr>
          <w:bCs/>
          <w:iCs/>
          <w:sz w:val="28"/>
        </w:rPr>
      </w:pPr>
      <w:r w:rsidRPr="00EC244C">
        <w:rPr>
          <w:bCs/>
          <w:iCs/>
          <w:sz w:val="28"/>
          <w:lang w:val="en-US"/>
        </w:rPr>
        <w:t>N</w:t>
      </w:r>
      <w:r w:rsidRPr="00EC244C">
        <w:rPr>
          <w:bCs/>
          <w:iCs/>
          <w:sz w:val="28"/>
        </w:rPr>
        <w:t xml:space="preserve"> = 36, </w:t>
      </w:r>
      <w:r w:rsidRPr="00EC244C">
        <w:rPr>
          <w:bCs/>
          <w:iCs/>
          <w:sz w:val="28"/>
          <w:lang w:val="en-US"/>
        </w:rPr>
        <w:t>D</w:t>
      </w:r>
      <w:r w:rsidRPr="00EC244C">
        <w:rPr>
          <w:bCs/>
          <w:iCs/>
          <w:sz w:val="28"/>
        </w:rPr>
        <w:t xml:space="preserve">=5, </w:t>
      </w:r>
      <w:r w:rsidRPr="00EC244C">
        <w:rPr>
          <w:bCs/>
          <w:iCs/>
          <w:sz w:val="28"/>
          <w:lang w:val="en-US"/>
        </w:rPr>
        <w:t>d</w:t>
      </w:r>
      <w:r w:rsidRPr="00EC244C">
        <w:rPr>
          <w:bCs/>
          <w:iCs/>
          <w:sz w:val="28"/>
        </w:rPr>
        <w:t xml:space="preserve">=4, </w:t>
      </w:r>
      <w:r w:rsidRPr="00EC244C">
        <w:rPr>
          <w:bCs/>
          <w:iCs/>
          <w:sz w:val="28"/>
          <w:lang w:val="en-US"/>
        </w:rPr>
        <w:t>I</w:t>
      </w:r>
      <w:r w:rsidRPr="00EC244C">
        <w:rPr>
          <w:bCs/>
          <w:iCs/>
          <w:sz w:val="28"/>
        </w:rPr>
        <w:t xml:space="preserve">=72, </w:t>
      </w:r>
      <w:r w:rsidRPr="00EC244C">
        <w:rPr>
          <w:bCs/>
          <w:iCs/>
          <w:sz w:val="28"/>
          <w:lang w:val="en-US"/>
        </w:rPr>
        <w:t>B</w:t>
      </w:r>
      <w:r w:rsidRPr="00EC244C">
        <w:rPr>
          <w:bCs/>
          <w:iCs/>
          <w:sz w:val="28"/>
        </w:rPr>
        <w:t>=12, топология симметрична</w:t>
      </w:r>
    </w:p>
    <w:p w14:paraId="62205247" w14:textId="77777777" w:rsidR="009A5FCD" w:rsidRPr="00EC244C" w:rsidRDefault="009A5FCD" w:rsidP="00585CDA">
      <w:pPr>
        <w:rPr>
          <w:b/>
          <w:i/>
          <w:sz w:val="28"/>
        </w:rPr>
      </w:pPr>
    </w:p>
    <w:p w14:paraId="0D014B4F" w14:textId="77777777" w:rsidR="009A5FCD" w:rsidRPr="00EC244C" w:rsidRDefault="009A5FCD" w:rsidP="00585CDA">
      <w:pPr>
        <w:rPr>
          <w:b/>
          <w:i/>
          <w:sz w:val="28"/>
        </w:rPr>
      </w:pPr>
    </w:p>
    <w:p w14:paraId="05B2BD31" w14:textId="5C6BDF87" w:rsidR="009A5FCD" w:rsidRPr="009A5FCD" w:rsidRDefault="009A5FCD" w:rsidP="00585CDA">
      <w:pPr>
        <w:rPr>
          <w:b/>
          <w:sz w:val="32"/>
          <w:u w:val="single"/>
        </w:rPr>
      </w:pPr>
      <w:r w:rsidRPr="009A5FCD">
        <w:rPr>
          <w:b/>
          <w:sz w:val="32"/>
          <w:u w:val="single"/>
        </w:rPr>
        <w:t xml:space="preserve">Задание №8. </w:t>
      </w:r>
    </w:p>
    <w:p w14:paraId="3510A9B6" w14:textId="77777777" w:rsidR="009A5FCD" w:rsidRPr="009A5FCD" w:rsidRDefault="009A5FCD" w:rsidP="00585CDA">
      <w:pPr>
        <w:rPr>
          <w:b/>
          <w:sz w:val="32"/>
          <w:u w:val="single"/>
        </w:rPr>
      </w:pPr>
    </w:p>
    <w:p w14:paraId="5B4B8BB3" w14:textId="77777777" w:rsidR="009A5FCD" w:rsidRPr="009A5FCD" w:rsidRDefault="009A5FCD" w:rsidP="00585CDA">
      <w:pPr>
        <w:rPr>
          <w:b/>
          <w:i/>
          <w:sz w:val="28"/>
        </w:rPr>
      </w:pPr>
      <w:r w:rsidRPr="009A5FCD">
        <w:rPr>
          <w:b/>
          <w:i/>
          <w:sz w:val="28"/>
        </w:rPr>
        <w:t xml:space="preserve">   Название задания: 0008</w:t>
      </w:r>
    </w:p>
    <w:p w14:paraId="7CE2D6D1" w14:textId="77777777" w:rsidR="00EC244C" w:rsidRDefault="00EC244C" w:rsidP="00585CDA">
      <w:pPr>
        <w:rPr>
          <w:noProof/>
        </w:rPr>
      </w:pPr>
    </w:p>
    <w:p w14:paraId="3D2AC26D" w14:textId="77777777" w:rsidR="00EC244C" w:rsidRDefault="00FA74C2" w:rsidP="00585CDA">
      <w:r>
        <w:rPr>
          <w:noProof/>
        </w:rPr>
        <w:drawing>
          <wp:inline distT="0" distB="0" distL="0" distR="0" wp14:anchorId="48BDA77F" wp14:editId="7C815EE9">
            <wp:extent cx="2217420" cy="2103120"/>
            <wp:effectExtent l="0" t="0" r="0" b="0"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89" t="38230" r="33093" b="15693"/>
                    <a:stretch/>
                  </pic:blipFill>
                  <pic:spPr bwMode="auto">
                    <a:xfrm>
                      <a:off x="0" y="0"/>
                      <a:ext cx="221742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3B3108" w14:textId="255807AA" w:rsidR="009A5FCD" w:rsidRDefault="009A5FCD" w:rsidP="00585CDA">
      <w:r>
        <w:t>Рассчитайте следующие характеристики сети</w:t>
      </w:r>
    </w:p>
    <w:p w14:paraId="05D50C67" w14:textId="77777777" w:rsidR="009A5FCD" w:rsidRDefault="009A5FCD" w:rsidP="00585CDA">
      <w:r>
        <w:t xml:space="preserve">с </w:t>
      </w:r>
      <w:proofErr w:type="spellStart"/>
      <w:r>
        <w:t>полносвязной</w:t>
      </w:r>
      <w:proofErr w:type="spellEnd"/>
      <w:r>
        <w:t xml:space="preserve"> топологией:</w:t>
      </w:r>
    </w:p>
    <w:p w14:paraId="59496EB5" w14:textId="77777777" w:rsidR="009A5FCD" w:rsidRDefault="009A5FCD" w:rsidP="00585CDA"/>
    <w:p w14:paraId="712904CC" w14:textId="77777777" w:rsidR="009A5FCD" w:rsidRDefault="009A5FCD" w:rsidP="00585CDA">
      <w:r>
        <w:t xml:space="preserve">Размер сети, диаметр, порядок узла, число связей, ширина </w:t>
      </w:r>
      <w:proofErr w:type="spellStart"/>
      <w:r>
        <w:t>бисекции</w:t>
      </w:r>
      <w:proofErr w:type="spellEnd"/>
      <w:r>
        <w:t>, симметричность.</w:t>
      </w:r>
    </w:p>
    <w:p w14:paraId="2DDDAB73" w14:textId="77777777" w:rsidR="009A5FCD" w:rsidRDefault="009A5FCD" w:rsidP="00585CDA"/>
    <w:p w14:paraId="2C07312C" w14:textId="77777777" w:rsidR="009A5FCD" w:rsidRDefault="009A5FCD" w:rsidP="00585CDA"/>
    <w:p w14:paraId="1C8FC11E" w14:textId="77777777" w:rsidR="00EC244C" w:rsidRDefault="00EC244C" w:rsidP="00585CDA"/>
    <w:p w14:paraId="40907BF5" w14:textId="33191B3D" w:rsidR="009A5FCD" w:rsidRPr="009A5FCD" w:rsidRDefault="009A5FCD" w:rsidP="00585CDA">
      <w:pPr>
        <w:rPr>
          <w:b/>
          <w:i/>
          <w:sz w:val="28"/>
        </w:rPr>
      </w:pPr>
      <w:r w:rsidRPr="009A5FCD">
        <w:rPr>
          <w:b/>
          <w:i/>
          <w:sz w:val="28"/>
        </w:rPr>
        <w:lastRenderedPageBreak/>
        <w:t xml:space="preserve">   Расчетные формулы / Теоретическое обоснование / Схемы </w:t>
      </w:r>
    </w:p>
    <w:p w14:paraId="7A3B22B7" w14:textId="0BCC2E4E" w:rsidR="009A5FCD" w:rsidRPr="009A5FCD" w:rsidRDefault="00EC244C" w:rsidP="00EC244C">
      <w:pPr>
        <w:jc w:val="center"/>
        <w:rPr>
          <w:b/>
          <w:i/>
          <w:sz w:val="28"/>
        </w:rPr>
      </w:pPr>
      <w:r w:rsidRPr="00EC244C">
        <w:rPr>
          <w:b/>
          <w:i/>
          <w:noProof/>
          <w:sz w:val="28"/>
        </w:rPr>
        <w:drawing>
          <wp:inline distT="0" distB="0" distL="0" distR="0" wp14:anchorId="1AF11849" wp14:editId="25B42A6C">
            <wp:extent cx="5140958" cy="335280"/>
            <wp:effectExtent l="0" t="0" r="3175" b="7620"/>
            <wp:docPr id="3393588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3588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42916" cy="33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FAD95" w14:textId="77777777" w:rsidR="009A5FCD" w:rsidRPr="009A5FCD" w:rsidRDefault="009A5FCD" w:rsidP="00585CDA">
      <w:pPr>
        <w:rPr>
          <w:b/>
          <w:i/>
          <w:sz w:val="28"/>
        </w:rPr>
      </w:pPr>
      <w:r w:rsidRPr="009A5FCD">
        <w:rPr>
          <w:b/>
          <w:i/>
          <w:sz w:val="28"/>
        </w:rPr>
        <w:t xml:space="preserve">   Решение: </w:t>
      </w:r>
    </w:p>
    <w:p w14:paraId="73A31BA5" w14:textId="305819B3" w:rsidR="009A5FCD" w:rsidRPr="00EC244C" w:rsidRDefault="00EC244C" w:rsidP="00EC244C">
      <w:pPr>
        <w:jc w:val="center"/>
        <w:rPr>
          <w:bCs/>
          <w:iCs/>
          <w:sz w:val="28"/>
        </w:rPr>
      </w:pPr>
      <w:r w:rsidRPr="00EC244C">
        <w:rPr>
          <w:bCs/>
          <w:iCs/>
          <w:sz w:val="28"/>
          <w:lang w:val="en-US"/>
        </w:rPr>
        <w:t>N</w:t>
      </w:r>
      <w:r w:rsidRPr="00EC244C">
        <w:rPr>
          <w:bCs/>
          <w:iCs/>
          <w:sz w:val="28"/>
        </w:rPr>
        <w:t xml:space="preserve"> = 8, </w:t>
      </w:r>
      <w:r w:rsidRPr="00EC244C">
        <w:rPr>
          <w:bCs/>
          <w:iCs/>
          <w:sz w:val="28"/>
          <w:lang w:val="en-US"/>
        </w:rPr>
        <w:t>D</w:t>
      </w:r>
      <w:r w:rsidRPr="00EC244C">
        <w:rPr>
          <w:bCs/>
          <w:iCs/>
          <w:sz w:val="28"/>
        </w:rPr>
        <w:t xml:space="preserve">=1, </w:t>
      </w:r>
      <w:r w:rsidRPr="00EC244C">
        <w:rPr>
          <w:bCs/>
          <w:iCs/>
          <w:sz w:val="28"/>
          <w:lang w:val="en-US"/>
        </w:rPr>
        <w:t>d</w:t>
      </w:r>
      <w:r w:rsidRPr="00EC244C">
        <w:rPr>
          <w:bCs/>
          <w:iCs/>
          <w:sz w:val="28"/>
        </w:rPr>
        <w:t xml:space="preserve">=7, </w:t>
      </w:r>
      <w:r w:rsidRPr="00EC244C">
        <w:rPr>
          <w:bCs/>
          <w:iCs/>
          <w:sz w:val="28"/>
          <w:lang w:val="en-US"/>
        </w:rPr>
        <w:t>I</w:t>
      </w:r>
      <w:r w:rsidRPr="00EC244C">
        <w:rPr>
          <w:bCs/>
          <w:iCs/>
          <w:sz w:val="28"/>
        </w:rPr>
        <w:t xml:space="preserve"> =28, </w:t>
      </w:r>
      <w:r w:rsidRPr="00EC244C">
        <w:rPr>
          <w:bCs/>
          <w:iCs/>
          <w:sz w:val="28"/>
          <w:lang w:val="en-US"/>
        </w:rPr>
        <w:t>B</w:t>
      </w:r>
      <w:r w:rsidRPr="00EC244C">
        <w:rPr>
          <w:bCs/>
          <w:iCs/>
          <w:sz w:val="28"/>
        </w:rPr>
        <w:t>=16, топология симметрична</w:t>
      </w:r>
    </w:p>
    <w:p w14:paraId="53688612" w14:textId="77777777" w:rsidR="009A5FCD" w:rsidRPr="00EC244C" w:rsidRDefault="009A5FCD" w:rsidP="00585CDA">
      <w:pPr>
        <w:rPr>
          <w:b/>
          <w:i/>
          <w:sz w:val="28"/>
        </w:rPr>
      </w:pPr>
    </w:p>
    <w:p w14:paraId="6BEC4790" w14:textId="77777777" w:rsidR="009A5FCD" w:rsidRPr="00EC244C" w:rsidRDefault="009A5FCD" w:rsidP="00585CDA">
      <w:pPr>
        <w:rPr>
          <w:b/>
          <w:i/>
          <w:sz w:val="28"/>
        </w:rPr>
      </w:pPr>
    </w:p>
    <w:p w14:paraId="62825626" w14:textId="77777777" w:rsidR="009A5FCD" w:rsidRPr="009A5FCD" w:rsidRDefault="009A5FCD" w:rsidP="00585CDA">
      <w:pPr>
        <w:rPr>
          <w:b/>
          <w:sz w:val="32"/>
          <w:u w:val="single"/>
        </w:rPr>
      </w:pPr>
      <w:r w:rsidRPr="00EC244C">
        <w:br w:type="page"/>
      </w:r>
      <w:r w:rsidRPr="009A5FCD">
        <w:rPr>
          <w:b/>
          <w:sz w:val="32"/>
          <w:u w:val="single"/>
        </w:rPr>
        <w:lastRenderedPageBreak/>
        <w:t xml:space="preserve">Задание №9. </w:t>
      </w:r>
    </w:p>
    <w:p w14:paraId="3D2FCCF1" w14:textId="77777777" w:rsidR="009A5FCD" w:rsidRPr="009A5FCD" w:rsidRDefault="009A5FCD" w:rsidP="00585CDA">
      <w:pPr>
        <w:rPr>
          <w:b/>
          <w:sz w:val="32"/>
          <w:u w:val="single"/>
        </w:rPr>
      </w:pPr>
    </w:p>
    <w:p w14:paraId="6DD60AEC" w14:textId="77777777" w:rsidR="009A5FCD" w:rsidRPr="009A5FCD" w:rsidRDefault="009A5FCD" w:rsidP="00585CDA">
      <w:pPr>
        <w:rPr>
          <w:b/>
          <w:i/>
          <w:sz w:val="28"/>
        </w:rPr>
      </w:pPr>
      <w:r w:rsidRPr="009A5FCD">
        <w:rPr>
          <w:b/>
          <w:i/>
          <w:sz w:val="28"/>
        </w:rPr>
        <w:t xml:space="preserve">   Название задания: 0009</w:t>
      </w:r>
    </w:p>
    <w:p w14:paraId="191DC988" w14:textId="77777777" w:rsidR="00EC244C" w:rsidRDefault="00EC244C" w:rsidP="00585CDA">
      <w:pPr>
        <w:rPr>
          <w:noProof/>
        </w:rPr>
      </w:pPr>
    </w:p>
    <w:p w14:paraId="0D4035C6" w14:textId="77777777" w:rsidR="00EC244C" w:rsidRDefault="00FA74C2" w:rsidP="00585CDA">
      <w:r>
        <w:rPr>
          <w:noProof/>
        </w:rPr>
        <w:drawing>
          <wp:inline distT="0" distB="0" distL="0" distR="0" wp14:anchorId="2ECFA09C" wp14:editId="1CE05F19">
            <wp:extent cx="2110740" cy="2133600"/>
            <wp:effectExtent l="0" t="0" r="3810" b="0"/>
            <wp:docPr id="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13" t="37897" r="33454" b="15359"/>
                    <a:stretch/>
                  </pic:blipFill>
                  <pic:spPr bwMode="auto">
                    <a:xfrm>
                      <a:off x="0" y="0"/>
                      <a:ext cx="211074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6DE39D" w14:textId="26C92293" w:rsidR="009A5FCD" w:rsidRDefault="009A5FCD" w:rsidP="00585CDA">
      <w:r>
        <w:t>Рассчитайте следующие характеристики сети</w:t>
      </w:r>
    </w:p>
    <w:p w14:paraId="5DC1DCD1" w14:textId="77777777" w:rsidR="009A5FCD" w:rsidRDefault="009A5FCD" w:rsidP="00585CDA">
      <w:r>
        <w:t>с топологией четырехмерный гиперкуб:</w:t>
      </w:r>
    </w:p>
    <w:p w14:paraId="71413582" w14:textId="77777777" w:rsidR="009A5FCD" w:rsidRDefault="009A5FCD" w:rsidP="00585CDA"/>
    <w:p w14:paraId="106CBF48" w14:textId="735BB4A2" w:rsidR="009A5FCD" w:rsidRDefault="009A5FCD" w:rsidP="00585CDA">
      <w:r>
        <w:t xml:space="preserve">Размер сети, диаметр, порядок узла, число связей, ширина </w:t>
      </w:r>
      <w:proofErr w:type="spellStart"/>
      <w:r>
        <w:t>бисекции</w:t>
      </w:r>
      <w:proofErr w:type="spellEnd"/>
      <w:r>
        <w:t>, симметричность.</w:t>
      </w:r>
    </w:p>
    <w:p w14:paraId="36F2E13B" w14:textId="77777777" w:rsidR="009A5FCD" w:rsidRDefault="009A5FCD" w:rsidP="00585CDA"/>
    <w:p w14:paraId="7F6FD531" w14:textId="0F390867" w:rsidR="009A5FCD" w:rsidRPr="009A5FCD" w:rsidRDefault="009A5FCD" w:rsidP="00585CDA">
      <w:pPr>
        <w:rPr>
          <w:b/>
          <w:i/>
          <w:sz w:val="28"/>
        </w:rPr>
      </w:pPr>
      <w:r w:rsidRPr="009A5FCD">
        <w:rPr>
          <w:b/>
          <w:i/>
          <w:sz w:val="28"/>
        </w:rPr>
        <w:t xml:space="preserve">   Расчетные формулы / Теоретическое обоснование / Схемы </w:t>
      </w:r>
    </w:p>
    <w:p w14:paraId="7F459BE7" w14:textId="0DFFCA58" w:rsidR="009A5FCD" w:rsidRPr="00DA232A" w:rsidRDefault="00DA232A" w:rsidP="00DA232A">
      <w:pPr>
        <w:jc w:val="center"/>
        <w:rPr>
          <w:b/>
          <w:i/>
          <w:sz w:val="28"/>
          <w:lang w:val="en-US"/>
        </w:rPr>
      </w:pPr>
      <w:r w:rsidRPr="00DA232A">
        <w:rPr>
          <w:b/>
          <w:i/>
          <w:noProof/>
          <w:sz w:val="28"/>
          <w:lang w:val="en-US"/>
        </w:rPr>
        <w:drawing>
          <wp:inline distT="0" distB="0" distL="0" distR="0" wp14:anchorId="29025661" wp14:editId="765E0028">
            <wp:extent cx="6334760" cy="615950"/>
            <wp:effectExtent l="0" t="0" r="8890" b="0"/>
            <wp:docPr id="10966919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69192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3476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AFA3C" w14:textId="77777777" w:rsidR="009A5FCD" w:rsidRPr="009A5FCD" w:rsidRDefault="009A5FCD" w:rsidP="00585CDA">
      <w:pPr>
        <w:rPr>
          <w:b/>
          <w:i/>
          <w:sz w:val="28"/>
        </w:rPr>
      </w:pPr>
      <w:r w:rsidRPr="009A5FCD">
        <w:rPr>
          <w:b/>
          <w:i/>
          <w:sz w:val="28"/>
        </w:rPr>
        <w:t xml:space="preserve">   Решение: </w:t>
      </w:r>
    </w:p>
    <w:p w14:paraId="04DEA7B1" w14:textId="187B337B" w:rsidR="009A5FCD" w:rsidRPr="00DA232A" w:rsidRDefault="00EC244C" w:rsidP="00DA232A">
      <w:pPr>
        <w:jc w:val="center"/>
        <w:rPr>
          <w:bCs/>
          <w:iCs/>
          <w:sz w:val="28"/>
        </w:rPr>
      </w:pPr>
      <w:r w:rsidRPr="00DA232A">
        <w:rPr>
          <w:bCs/>
          <w:iCs/>
          <w:sz w:val="28"/>
          <w:lang w:val="en-US"/>
        </w:rPr>
        <w:t>N</w:t>
      </w:r>
      <w:r w:rsidRPr="00DA232A">
        <w:rPr>
          <w:bCs/>
          <w:iCs/>
          <w:sz w:val="28"/>
        </w:rPr>
        <w:t xml:space="preserve"> =16, </w:t>
      </w:r>
      <w:r w:rsidRPr="00DA232A">
        <w:rPr>
          <w:bCs/>
          <w:iCs/>
          <w:sz w:val="28"/>
          <w:lang w:val="en-US"/>
        </w:rPr>
        <w:t>D</w:t>
      </w:r>
      <w:r w:rsidRPr="00DA232A">
        <w:rPr>
          <w:bCs/>
          <w:iCs/>
          <w:sz w:val="28"/>
        </w:rPr>
        <w:t xml:space="preserve">=4, </w:t>
      </w:r>
      <w:r w:rsidRPr="00DA232A">
        <w:rPr>
          <w:bCs/>
          <w:iCs/>
          <w:sz w:val="28"/>
          <w:lang w:val="en-US"/>
        </w:rPr>
        <w:t>d</w:t>
      </w:r>
      <w:r w:rsidRPr="00DA232A">
        <w:rPr>
          <w:bCs/>
          <w:iCs/>
          <w:sz w:val="28"/>
        </w:rPr>
        <w:t xml:space="preserve">=4, </w:t>
      </w:r>
      <w:r w:rsidRPr="00DA232A">
        <w:rPr>
          <w:bCs/>
          <w:iCs/>
          <w:sz w:val="28"/>
          <w:lang w:val="en-US"/>
        </w:rPr>
        <w:t>I</w:t>
      </w:r>
      <w:r w:rsidRPr="00DA232A">
        <w:rPr>
          <w:bCs/>
          <w:iCs/>
          <w:sz w:val="28"/>
        </w:rPr>
        <w:t xml:space="preserve">=32, </w:t>
      </w:r>
      <w:r w:rsidRPr="00DA232A">
        <w:rPr>
          <w:bCs/>
          <w:iCs/>
          <w:sz w:val="28"/>
          <w:lang w:val="en-US"/>
        </w:rPr>
        <w:t>B</w:t>
      </w:r>
      <w:r w:rsidRPr="00DA232A">
        <w:rPr>
          <w:bCs/>
          <w:iCs/>
          <w:sz w:val="28"/>
        </w:rPr>
        <w:t>=8, топология симметрична</w:t>
      </w:r>
    </w:p>
    <w:p w14:paraId="6CD3E73F" w14:textId="77777777" w:rsidR="009A5FCD" w:rsidRPr="00EC244C" w:rsidRDefault="009A5FCD" w:rsidP="00585CDA">
      <w:pPr>
        <w:rPr>
          <w:b/>
          <w:i/>
          <w:sz w:val="28"/>
        </w:rPr>
      </w:pPr>
    </w:p>
    <w:p w14:paraId="185B53B3" w14:textId="77777777" w:rsidR="009A5FCD" w:rsidRPr="00EC244C" w:rsidRDefault="009A5FCD" w:rsidP="00585CDA">
      <w:pPr>
        <w:rPr>
          <w:b/>
          <w:i/>
          <w:sz w:val="28"/>
        </w:rPr>
      </w:pPr>
    </w:p>
    <w:p w14:paraId="02A6BE97" w14:textId="2B818FFC" w:rsidR="009A5FCD" w:rsidRPr="009A5FCD" w:rsidRDefault="009A5FCD" w:rsidP="00585CDA">
      <w:pPr>
        <w:rPr>
          <w:b/>
          <w:sz w:val="32"/>
          <w:u w:val="single"/>
        </w:rPr>
      </w:pPr>
      <w:r w:rsidRPr="009A5FCD">
        <w:rPr>
          <w:b/>
          <w:sz w:val="32"/>
          <w:u w:val="single"/>
        </w:rPr>
        <w:t xml:space="preserve">Задание №10. </w:t>
      </w:r>
    </w:p>
    <w:p w14:paraId="51EA620C" w14:textId="77777777" w:rsidR="009A5FCD" w:rsidRPr="009A5FCD" w:rsidRDefault="009A5FCD" w:rsidP="00585CDA">
      <w:pPr>
        <w:rPr>
          <w:b/>
          <w:sz w:val="32"/>
          <w:u w:val="single"/>
        </w:rPr>
      </w:pPr>
    </w:p>
    <w:p w14:paraId="27C0533C" w14:textId="77777777" w:rsidR="009A5FCD" w:rsidRPr="009A5FCD" w:rsidRDefault="009A5FCD" w:rsidP="00585CDA">
      <w:pPr>
        <w:rPr>
          <w:b/>
          <w:i/>
          <w:sz w:val="28"/>
        </w:rPr>
      </w:pPr>
      <w:r w:rsidRPr="009A5FCD">
        <w:rPr>
          <w:b/>
          <w:i/>
          <w:sz w:val="28"/>
        </w:rPr>
        <w:t xml:space="preserve">   Название задания: 0021</w:t>
      </w:r>
    </w:p>
    <w:p w14:paraId="2463264F" w14:textId="77777777" w:rsidR="00065F6F" w:rsidRDefault="00065F6F" w:rsidP="00585CDA">
      <w:pPr>
        <w:rPr>
          <w:noProof/>
        </w:rPr>
      </w:pPr>
    </w:p>
    <w:p w14:paraId="1845EC5B" w14:textId="15A98BC1" w:rsidR="009A5FCD" w:rsidRDefault="00FA74C2" w:rsidP="00585CDA">
      <w:r>
        <w:rPr>
          <w:noProof/>
        </w:rPr>
        <w:drawing>
          <wp:inline distT="0" distB="0" distL="0" distR="0" wp14:anchorId="6E51429B" wp14:editId="2510EEE5">
            <wp:extent cx="6332220" cy="2202180"/>
            <wp:effectExtent l="0" t="0" r="0" b="7620"/>
            <wp:docPr id="1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230" b="13523"/>
                    <a:stretch/>
                  </pic:blipFill>
                  <pic:spPr bwMode="auto">
                    <a:xfrm>
                      <a:off x="0" y="0"/>
                      <a:ext cx="633222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A5FCD">
        <w:t>Рассчитайте время решения задачи на ВС</w:t>
      </w:r>
    </w:p>
    <w:p w14:paraId="4D892471" w14:textId="77777777" w:rsidR="009A5FCD" w:rsidRDefault="009A5FCD" w:rsidP="00585CDA">
      <w:r>
        <w:t xml:space="preserve">с линейной топологией,               </w:t>
      </w:r>
    </w:p>
    <w:p w14:paraId="2147E489" w14:textId="77777777" w:rsidR="009A5FCD" w:rsidRDefault="009A5FCD" w:rsidP="00585CDA">
      <w:r>
        <w:t>содержащей 16 процессоров</w:t>
      </w:r>
    </w:p>
    <w:p w14:paraId="5E171B4F" w14:textId="77777777" w:rsidR="009A5FCD" w:rsidRDefault="009A5FCD" w:rsidP="00585CDA"/>
    <w:p w14:paraId="377F80BD" w14:textId="77777777" w:rsidR="009A5FCD" w:rsidRDefault="009A5FCD" w:rsidP="00585CDA">
      <w:r>
        <w:t>Время передачи и обработки процесса одинаково и равно 1с.</w:t>
      </w:r>
    </w:p>
    <w:p w14:paraId="4C096A44" w14:textId="77777777" w:rsidR="009A5FCD" w:rsidRDefault="009A5FCD" w:rsidP="00585CDA"/>
    <w:p w14:paraId="203E8E45" w14:textId="77777777" w:rsidR="009A5FCD" w:rsidRDefault="009A5FCD" w:rsidP="00585CDA"/>
    <w:p w14:paraId="1AE49F32" w14:textId="77777777" w:rsidR="009A5FCD" w:rsidRPr="009A5FCD" w:rsidRDefault="009A5FCD" w:rsidP="00585CDA">
      <w:pPr>
        <w:rPr>
          <w:b/>
          <w:i/>
          <w:sz w:val="28"/>
        </w:rPr>
      </w:pPr>
      <w:r w:rsidRPr="009A5FCD">
        <w:rPr>
          <w:b/>
          <w:i/>
          <w:sz w:val="28"/>
        </w:rPr>
        <w:t xml:space="preserve">   Расчетные формулы / Теоретическое обоснование / Схемы </w:t>
      </w:r>
    </w:p>
    <w:p w14:paraId="092755EE" w14:textId="77777777" w:rsidR="00DA232A" w:rsidRPr="00DA232A" w:rsidRDefault="00DA232A" w:rsidP="00844B83">
      <w:pPr>
        <w:ind w:firstLine="709"/>
        <w:rPr>
          <w:bCs/>
          <w:iCs/>
          <w:sz w:val="28"/>
        </w:rPr>
      </w:pPr>
      <w:r w:rsidRPr="00DA232A">
        <w:rPr>
          <w:bCs/>
          <w:iCs/>
          <w:sz w:val="28"/>
        </w:rPr>
        <w:t xml:space="preserve">Временная диаграмма выполнения процессов в сети с линейной топологией </w:t>
      </w:r>
    </w:p>
    <w:p w14:paraId="45185411" w14:textId="77777777" w:rsidR="00DA232A" w:rsidRPr="00DA232A" w:rsidRDefault="00DA232A" w:rsidP="00844B83">
      <w:pPr>
        <w:rPr>
          <w:bCs/>
          <w:iCs/>
          <w:sz w:val="28"/>
        </w:rPr>
      </w:pPr>
      <w:r w:rsidRPr="00DA232A">
        <w:rPr>
          <w:bCs/>
          <w:iCs/>
          <w:sz w:val="28"/>
        </w:rPr>
        <w:t xml:space="preserve">представлена на рисунке 1. </w:t>
      </w:r>
    </w:p>
    <w:p w14:paraId="154452AB" w14:textId="190A9CCB" w:rsidR="009A5FCD" w:rsidRPr="009A5FCD" w:rsidRDefault="00DA232A" w:rsidP="00844B83">
      <w:pPr>
        <w:ind w:firstLine="709"/>
        <w:rPr>
          <w:b/>
          <w:i/>
          <w:sz w:val="28"/>
        </w:rPr>
      </w:pPr>
      <w:r w:rsidRPr="00DA232A">
        <w:rPr>
          <w:bCs/>
          <w:iCs/>
          <w:sz w:val="28"/>
        </w:rPr>
        <w:t xml:space="preserve">В соответствии с диаграммой задача выполнится за </w:t>
      </w:r>
      <w:r w:rsidR="00065F6F">
        <w:rPr>
          <w:bCs/>
          <w:iCs/>
          <w:sz w:val="28"/>
        </w:rPr>
        <w:t>5</w:t>
      </w:r>
      <w:r w:rsidR="00042446" w:rsidRPr="00042446">
        <w:rPr>
          <w:bCs/>
          <w:iCs/>
          <w:sz w:val="28"/>
        </w:rPr>
        <w:t>7</w:t>
      </w:r>
      <w:r w:rsidRPr="00DA232A">
        <w:rPr>
          <w:bCs/>
          <w:iCs/>
          <w:sz w:val="28"/>
        </w:rPr>
        <w:t xml:space="preserve"> </w:t>
      </w:r>
      <w:proofErr w:type="spellStart"/>
      <w:r w:rsidRPr="00DA232A">
        <w:rPr>
          <w:bCs/>
          <w:iCs/>
          <w:sz w:val="28"/>
        </w:rPr>
        <w:t>нс</w:t>
      </w:r>
      <w:proofErr w:type="spellEnd"/>
      <w:r w:rsidRPr="00DA232A">
        <w:rPr>
          <w:bCs/>
          <w:iCs/>
          <w:sz w:val="28"/>
        </w:rPr>
        <w:t>.</w:t>
      </w:r>
    </w:p>
    <w:p w14:paraId="7B39B51C" w14:textId="08A5D11D" w:rsidR="009A5FCD" w:rsidRPr="009A5FCD" w:rsidRDefault="009A5FCD" w:rsidP="00585CDA">
      <w:pPr>
        <w:rPr>
          <w:b/>
          <w:i/>
          <w:sz w:val="28"/>
        </w:rPr>
      </w:pPr>
      <w:r w:rsidRPr="009A5FCD">
        <w:rPr>
          <w:b/>
          <w:i/>
          <w:sz w:val="28"/>
        </w:rPr>
        <w:t xml:space="preserve">   Решение: </w:t>
      </w:r>
    </w:p>
    <w:p w14:paraId="6440756A" w14:textId="79813705" w:rsidR="009A5FCD" w:rsidRDefault="00A331BE" w:rsidP="00585CDA">
      <w:pPr>
        <w:rPr>
          <w:b/>
          <w:i/>
          <w:sz w:val="28"/>
        </w:rPr>
      </w:pPr>
      <w:r>
        <w:rPr>
          <w:b/>
          <w:i/>
          <w:noProof/>
          <w:sz w:val="28"/>
        </w:rPr>
        <w:drawing>
          <wp:inline distT="0" distB="0" distL="0" distR="0" wp14:anchorId="6D28C043" wp14:editId="55837064">
            <wp:extent cx="6517243" cy="952500"/>
            <wp:effectExtent l="0" t="0" r="0" b="0"/>
            <wp:docPr id="37337625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376258" name="Рисунок 37337625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6176" cy="95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8D795" w14:textId="09529F9C" w:rsidR="00065F6F" w:rsidRDefault="00065F6F" w:rsidP="00585CDA">
      <w:pPr>
        <w:rPr>
          <w:b/>
          <w:i/>
          <w:sz w:val="28"/>
        </w:rPr>
      </w:pPr>
      <w:r>
        <w:rPr>
          <w:b/>
          <w:i/>
          <w:noProof/>
          <w:sz w:val="28"/>
        </w:rPr>
        <w:drawing>
          <wp:inline distT="0" distB="0" distL="0" distR="0" wp14:anchorId="41C1D6D9" wp14:editId="2C77B7FD">
            <wp:extent cx="6498071" cy="960120"/>
            <wp:effectExtent l="0" t="0" r="0" b="0"/>
            <wp:docPr id="69598022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980220" name="Рисунок 69598022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1417" cy="96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E18CD" w14:textId="77777777" w:rsidR="00065F6F" w:rsidRDefault="00065F6F" w:rsidP="00585CDA">
      <w:pPr>
        <w:rPr>
          <w:b/>
          <w:i/>
          <w:sz w:val="28"/>
        </w:rPr>
      </w:pPr>
    </w:p>
    <w:p w14:paraId="1FEB327A" w14:textId="12849ACA" w:rsidR="00065F6F" w:rsidRDefault="00065F6F" w:rsidP="00585CDA">
      <w:pPr>
        <w:rPr>
          <w:b/>
          <w:i/>
          <w:sz w:val="28"/>
        </w:rPr>
      </w:pPr>
      <w:r>
        <w:rPr>
          <w:b/>
          <w:i/>
          <w:noProof/>
          <w:sz w:val="28"/>
        </w:rPr>
        <w:drawing>
          <wp:inline distT="0" distB="0" distL="0" distR="0" wp14:anchorId="0432FA13" wp14:editId="6DE95BE8">
            <wp:extent cx="6334760" cy="935990"/>
            <wp:effectExtent l="0" t="0" r="8890" b="0"/>
            <wp:docPr id="150110073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100739" name="Рисунок 150110073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76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20E08" w14:textId="0A03D471" w:rsidR="00065F6F" w:rsidRDefault="00065F6F" w:rsidP="00065F6F">
      <w:pPr>
        <w:jc w:val="center"/>
        <w:rPr>
          <w:bCs/>
          <w:iCs/>
          <w:sz w:val="28"/>
        </w:rPr>
      </w:pPr>
      <w:r w:rsidRPr="00065F6F">
        <w:rPr>
          <w:bCs/>
          <w:iCs/>
          <w:sz w:val="28"/>
        </w:rPr>
        <w:t xml:space="preserve">Рисунок 1 – </w:t>
      </w:r>
      <w:r w:rsidRPr="00065F6F">
        <w:rPr>
          <w:bCs/>
          <w:iCs/>
          <w:sz w:val="28"/>
        </w:rPr>
        <w:t>Временная диаграмма выполнения процессов в сети с линейной топологией</w:t>
      </w:r>
    </w:p>
    <w:p w14:paraId="50864FF8" w14:textId="7BAEF280" w:rsidR="009A5FCD" w:rsidRPr="009A5FCD" w:rsidRDefault="009A5FCD" w:rsidP="00585CDA">
      <w:pPr>
        <w:rPr>
          <w:b/>
          <w:sz w:val="32"/>
          <w:u w:val="single"/>
        </w:rPr>
      </w:pPr>
      <w:r w:rsidRPr="009A5FCD">
        <w:rPr>
          <w:b/>
          <w:sz w:val="32"/>
          <w:u w:val="single"/>
        </w:rPr>
        <w:t xml:space="preserve">Задание №11. </w:t>
      </w:r>
    </w:p>
    <w:p w14:paraId="1A50DBE0" w14:textId="268FF4CC" w:rsidR="00065F6F" w:rsidRPr="00065F6F" w:rsidRDefault="009A5FCD" w:rsidP="00585CDA">
      <w:pPr>
        <w:rPr>
          <w:b/>
          <w:i/>
          <w:sz w:val="28"/>
        </w:rPr>
      </w:pPr>
      <w:r w:rsidRPr="009A5FCD">
        <w:rPr>
          <w:b/>
          <w:i/>
          <w:sz w:val="28"/>
        </w:rPr>
        <w:t xml:space="preserve">   Название задания: 0022</w:t>
      </w:r>
    </w:p>
    <w:p w14:paraId="508C045B" w14:textId="77777777" w:rsidR="00065F6F" w:rsidRDefault="00065F6F" w:rsidP="00585CDA">
      <w:pPr>
        <w:rPr>
          <w:noProof/>
        </w:rPr>
      </w:pPr>
    </w:p>
    <w:p w14:paraId="3C5277F6" w14:textId="41CC2AA0" w:rsidR="009A5FCD" w:rsidRDefault="00FA74C2" w:rsidP="00585CDA">
      <w:r>
        <w:rPr>
          <w:noProof/>
        </w:rPr>
        <w:drawing>
          <wp:inline distT="0" distB="0" distL="0" distR="0" wp14:anchorId="3E752E84" wp14:editId="1ADA3FBE">
            <wp:extent cx="6332220" cy="2232660"/>
            <wp:effectExtent l="0" t="0" r="0" b="0"/>
            <wp:docPr id="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896" b="13188"/>
                    <a:stretch/>
                  </pic:blipFill>
                  <pic:spPr bwMode="auto">
                    <a:xfrm>
                      <a:off x="0" y="0"/>
                      <a:ext cx="633222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A5FCD">
        <w:t>Рассчитайте время решения задачи на ВС</w:t>
      </w:r>
    </w:p>
    <w:p w14:paraId="42D0EE4F" w14:textId="77777777" w:rsidR="009A5FCD" w:rsidRDefault="009A5FCD" w:rsidP="00585CDA">
      <w:r>
        <w:t xml:space="preserve">с кольцевой топологией,              </w:t>
      </w:r>
    </w:p>
    <w:p w14:paraId="645333A6" w14:textId="77777777" w:rsidR="009A5FCD" w:rsidRDefault="009A5FCD" w:rsidP="00585CDA">
      <w:r>
        <w:t>содержащей 16 процессоров</w:t>
      </w:r>
    </w:p>
    <w:p w14:paraId="282346C1" w14:textId="77777777" w:rsidR="009A5FCD" w:rsidRDefault="009A5FCD" w:rsidP="00585CDA"/>
    <w:p w14:paraId="6C5E2244" w14:textId="77777777" w:rsidR="009A5FCD" w:rsidRDefault="009A5FCD" w:rsidP="00585CDA"/>
    <w:p w14:paraId="725587D5" w14:textId="77777777" w:rsidR="009A5FCD" w:rsidRPr="009A5FCD" w:rsidRDefault="009A5FCD" w:rsidP="00585CDA">
      <w:pPr>
        <w:rPr>
          <w:b/>
          <w:i/>
          <w:sz w:val="28"/>
        </w:rPr>
      </w:pPr>
      <w:r w:rsidRPr="009A5FCD">
        <w:rPr>
          <w:b/>
          <w:i/>
          <w:sz w:val="28"/>
        </w:rPr>
        <w:t xml:space="preserve">   Расчетные формулы / Теоретическое обоснование / Схемы </w:t>
      </w:r>
    </w:p>
    <w:p w14:paraId="1D22AFAB" w14:textId="4254B830" w:rsidR="00065F6F" w:rsidRPr="00DA232A" w:rsidRDefault="00065F6F" w:rsidP="00844B83">
      <w:pPr>
        <w:ind w:firstLine="709"/>
        <w:rPr>
          <w:bCs/>
          <w:iCs/>
          <w:sz w:val="28"/>
        </w:rPr>
      </w:pPr>
      <w:r w:rsidRPr="00DA232A">
        <w:rPr>
          <w:bCs/>
          <w:iCs/>
          <w:sz w:val="28"/>
        </w:rPr>
        <w:t xml:space="preserve">Временная диаграмма выполнения процессов в сети с </w:t>
      </w:r>
      <w:r w:rsidR="003E4168">
        <w:rPr>
          <w:bCs/>
          <w:iCs/>
          <w:sz w:val="28"/>
        </w:rPr>
        <w:t>кольцевой</w:t>
      </w:r>
      <w:r w:rsidRPr="00DA232A">
        <w:rPr>
          <w:bCs/>
          <w:iCs/>
          <w:sz w:val="28"/>
        </w:rPr>
        <w:t xml:space="preserve"> топологией </w:t>
      </w:r>
    </w:p>
    <w:p w14:paraId="56B9FB6D" w14:textId="7ECDE1B3" w:rsidR="00065F6F" w:rsidRPr="00DA232A" w:rsidRDefault="00065F6F" w:rsidP="00844B83">
      <w:pPr>
        <w:rPr>
          <w:bCs/>
          <w:iCs/>
          <w:sz w:val="28"/>
        </w:rPr>
      </w:pPr>
      <w:r w:rsidRPr="00DA232A">
        <w:rPr>
          <w:bCs/>
          <w:iCs/>
          <w:sz w:val="28"/>
        </w:rPr>
        <w:t xml:space="preserve">представлена на рисунке </w:t>
      </w:r>
      <w:r w:rsidR="00202B04">
        <w:rPr>
          <w:bCs/>
          <w:iCs/>
          <w:sz w:val="28"/>
        </w:rPr>
        <w:t>2</w:t>
      </w:r>
      <w:r w:rsidRPr="00DA232A">
        <w:rPr>
          <w:bCs/>
          <w:iCs/>
          <w:sz w:val="28"/>
        </w:rPr>
        <w:t xml:space="preserve">. </w:t>
      </w:r>
    </w:p>
    <w:p w14:paraId="37EF694D" w14:textId="5DEC6390" w:rsidR="00065F6F" w:rsidRPr="009A5FCD" w:rsidRDefault="00065F6F" w:rsidP="00844B83">
      <w:pPr>
        <w:ind w:firstLine="709"/>
        <w:rPr>
          <w:b/>
          <w:i/>
          <w:sz w:val="28"/>
        </w:rPr>
      </w:pPr>
      <w:r w:rsidRPr="00DA232A">
        <w:rPr>
          <w:bCs/>
          <w:iCs/>
          <w:sz w:val="28"/>
        </w:rPr>
        <w:t xml:space="preserve">В соответствии с диаграммой задача выполнится за </w:t>
      </w:r>
      <w:r w:rsidR="00316055">
        <w:rPr>
          <w:bCs/>
          <w:iCs/>
          <w:sz w:val="28"/>
        </w:rPr>
        <w:t>30</w:t>
      </w:r>
      <w:r w:rsidRPr="00DA232A">
        <w:rPr>
          <w:bCs/>
          <w:iCs/>
          <w:sz w:val="28"/>
        </w:rPr>
        <w:t xml:space="preserve"> нс.</w:t>
      </w:r>
    </w:p>
    <w:p w14:paraId="18ED0D79" w14:textId="77777777" w:rsidR="009A5FCD" w:rsidRPr="009A5FCD" w:rsidRDefault="009A5FCD" w:rsidP="00585CDA">
      <w:pPr>
        <w:rPr>
          <w:b/>
          <w:i/>
          <w:sz w:val="28"/>
        </w:rPr>
      </w:pPr>
    </w:p>
    <w:p w14:paraId="592A9A45" w14:textId="77777777" w:rsidR="009A5FCD" w:rsidRPr="009A5FCD" w:rsidRDefault="009A5FCD" w:rsidP="00585CDA">
      <w:pPr>
        <w:rPr>
          <w:b/>
          <w:i/>
          <w:sz w:val="28"/>
        </w:rPr>
      </w:pPr>
      <w:r w:rsidRPr="009A5FCD">
        <w:rPr>
          <w:b/>
          <w:i/>
          <w:sz w:val="28"/>
        </w:rPr>
        <w:lastRenderedPageBreak/>
        <w:t xml:space="preserve">   Решение: </w:t>
      </w:r>
    </w:p>
    <w:p w14:paraId="526D3590" w14:textId="2DB799FE" w:rsidR="009A5FCD" w:rsidRDefault="00316055" w:rsidP="00585CDA">
      <w:pPr>
        <w:rPr>
          <w:b/>
          <w:i/>
          <w:sz w:val="28"/>
        </w:rPr>
      </w:pPr>
      <w:r w:rsidRPr="00316055">
        <w:rPr>
          <w:b/>
          <w:i/>
          <w:sz w:val="28"/>
        </w:rPr>
        <w:drawing>
          <wp:inline distT="0" distB="0" distL="0" distR="0" wp14:anchorId="779B7C90" wp14:editId="1F2F25D4">
            <wp:extent cx="6334760" cy="3007360"/>
            <wp:effectExtent l="0" t="0" r="8890" b="2540"/>
            <wp:docPr id="20346652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66522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3476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D7B90" w14:textId="77777777" w:rsidR="00316055" w:rsidRDefault="00316055" w:rsidP="00585CDA">
      <w:pPr>
        <w:rPr>
          <w:b/>
          <w:i/>
          <w:sz w:val="28"/>
        </w:rPr>
      </w:pPr>
    </w:p>
    <w:p w14:paraId="2806F72A" w14:textId="30E99411" w:rsidR="00316055" w:rsidRDefault="00316055" w:rsidP="00585CDA">
      <w:pPr>
        <w:rPr>
          <w:b/>
          <w:i/>
          <w:sz w:val="28"/>
        </w:rPr>
      </w:pPr>
      <w:r w:rsidRPr="00316055">
        <w:rPr>
          <w:b/>
          <w:i/>
          <w:sz w:val="28"/>
        </w:rPr>
        <w:drawing>
          <wp:inline distT="0" distB="0" distL="0" distR="0" wp14:anchorId="44EB41E0" wp14:editId="419C640A">
            <wp:extent cx="3726180" cy="2972428"/>
            <wp:effectExtent l="0" t="0" r="7620" b="0"/>
            <wp:docPr id="10791507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15078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48767" cy="299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90433" w14:textId="6502FDDA" w:rsidR="00316055" w:rsidRDefault="00316055" w:rsidP="00202B04">
      <w:pPr>
        <w:jc w:val="center"/>
        <w:rPr>
          <w:bCs/>
          <w:iCs/>
          <w:sz w:val="28"/>
        </w:rPr>
      </w:pPr>
      <w:r w:rsidRPr="00065F6F">
        <w:rPr>
          <w:bCs/>
          <w:iCs/>
          <w:sz w:val="28"/>
        </w:rPr>
        <w:t xml:space="preserve">Рисунок </w:t>
      </w:r>
      <w:r>
        <w:rPr>
          <w:bCs/>
          <w:iCs/>
          <w:sz w:val="28"/>
        </w:rPr>
        <w:t>2</w:t>
      </w:r>
      <w:r w:rsidRPr="00065F6F">
        <w:rPr>
          <w:bCs/>
          <w:iCs/>
          <w:sz w:val="28"/>
        </w:rPr>
        <w:t xml:space="preserve"> – Временная диаграмма выполнения процессов в сети с </w:t>
      </w:r>
      <w:r>
        <w:rPr>
          <w:bCs/>
          <w:iCs/>
          <w:sz w:val="28"/>
        </w:rPr>
        <w:t>кольцевой</w:t>
      </w:r>
      <w:r w:rsidRPr="00065F6F">
        <w:rPr>
          <w:bCs/>
          <w:iCs/>
          <w:sz w:val="28"/>
        </w:rPr>
        <w:t xml:space="preserve"> топологией</w:t>
      </w:r>
    </w:p>
    <w:p w14:paraId="05AA8799" w14:textId="77777777" w:rsidR="00316055" w:rsidRDefault="00316055" w:rsidP="00585CDA">
      <w:pPr>
        <w:rPr>
          <w:bCs/>
          <w:iCs/>
          <w:sz w:val="28"/>
        </w:rPr>
      </w:pPr>
    </w:p>
    <w:p w14:paraId="5213D184" w14:textId="77777777" w:rsidR="00316055" w:rsidRPr="009A5FCD" w:rsidRDefault="00316055" w:rsidP="00585CDA">
      <w:pPr>
        <w:rPr>
          <w:b/>
          <w:i/>
          <w:sz w:val="28"/>
        </w:rPr>
      </w:pPr>
    </w:p>
    <w:p w14:paraId="42ACAFC0" w14:textId="77777777" w:rsidR="009A5FCD" w:rsidRPr="009A5FCD" w:rsidRDefault="009A5FCD" w:rsidP="00585CDA">
      <w:pPr>
        <w:rPr>
          <w:b/>
          <w:i/>
          <w:sz w:val="28"/>
        </w:rPr>
      </w:pPr>
    </w:p>
    <w:p w14:paraId="75DF3BCD" w14:textId="77777777" w:rsidR="009A5FCD" w:rsidRPr="009A5FCD" w:rsidRDefault="009A5FCD" w:rsidP="00585CDA">
      <w:pPr>
        <w:rPr>
          <w:b/>
          <w:i/>
          <w:sz w:val="28"/>
        </w:rPr>
      </w:pPr>
    </w:p>
    <w:p w14:paraId="10062CA0" w14:textId="77777777" w:rsidR="009A5FCD" w:rsidRPr="009A5FCD" w:rsidRDefault="009A5FCD" w:rsidP="00585CDA">
      <w:pPr>
        <w:rPr>
          <w:b/>
          <w:sz w:val="32"/>
          <w:u w:val="single"/>
        </w:rPr>
      </w:pPr>
      <w:r>
        <w:br w:type="page"/>
      </w:r>
      <w:r w:rsidRPr="009A5FCD">
        <w:rPr>
          <w:b/>
          <w:sz w:val="32"/>
          <w:u w:val="single"/>
        </w:rPr>
        <w:lastRenderedPageBreak/>
        <w:t xml:space="preserve">Задание №12. </w:t>
      </w:r>
    </w:p>
    <w:p w14:paraId="57EAA10F" w14:textId="77777777" w:rsidR="009A5FCD" w:rsidRPr="009A5FCD" w:rsidRDefault="009A5FCD" w:rsidP="00585CDA">
      <w:pPr>
        <w:rPr>
          <w:b/>
          <w:sz w:val="32"/>
          <w:u w:val="single"/>
        </w:rPr>
      </w:pPr>
    </w:p>
    <w:p w14:paraId="5F31995C" w14:textId="77777777" w:rsidR="009A5FCD" w:rsidRPr="009A5FCD" w:rsidRDefault="009A5FCD" w:rsidP="00585CDA">
      <w:pPr>
        <w:rPr>
          <w:b/>
          <w:i/>
          <w:sz w:val="28"/>
        </w:rPr>
      </w:pPr>
      <w:r w:rsidRPr="009A5FCD">
        <w:rPr>
          <w:b/>
          <w:i/>
          <w:sz w:val="28"/>
        </w:rPr>
        <w:t xml:space="preserve">   Название задания: 0023</w:t>
      </w:r>
    </w:p>
    <w:p w14:paraId="6A21F440" w14:textId="77777777" w:rsidR="00316055" w:rsidRDefault="00316055" w:rsidP="00585CDA">
      <w:pPr>
        <w:rPr>
          <w:noProof/>
        </w:rPr>
      </w:pPr>
    </w:p>
    <w:p w14:paraId="0CD54141" w14:textId="23D98076" w:rsidR="009A5FCD" w:rsidRDefault="00FA74C2" w:rsidP="00585CDA">
      <w:r>
        <w:rPr>
          <w:noProof/>
        </w:rPr>
        <w:drawing>
          <wp:inline distT="0" distB="0" distL="0" distR="0" wp14:anchorId="308661AF" wp14:editId="0F936013">
            <wp:extent cx="6332220" cy="2209800"/>
            <wp:effectExtent l="0" t="0" r="0" b="0"/>
            <wp:docPr id="1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063" b="13523"/>
                    <a:stretch/>
                  </pic:blipFill>
                  <pic:spPr bwMode="auto">
                    <a:xfrm>
                      <a:off x="0" y="0"/>
                      <a:ext cx="633222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A5FCD">
        <w:t>Рассчитайте время решения задачи на ВС</w:t>
      </w:r>
    </w:p>
    <w:p w14:paraId="6C35247D" w14:textId="77777777" w:rsidR="009A5FCD" w:rsidRDefault="009A5FCD" w:rsidP="00585CDA">
      <w:r>
        <w:t xml:space="preserve">с топологией двумерная решетка,      </w:t>
      </w:r>
    </w:p>
    <w:p w14:paraId="4DC5D35C" w14:textId="77777777" w:rsidR="009A5FCD" w:rsidRDefault="009A5FCD" w:rsidP="00585CDA">
      <w:r>
        <w:t>содержащей 16 процессоров</w:t>
      </w:r>
    </w:p>
    <w:p w14:paraId="4F75C88F" w14:textId="77777777" w:rsidR="009A5FCD" w:rsidRDefault="009A5FCD" w:rsidP="00585CDA"/>
    <w:p w14:paraId="749BEE70" w14:textId="77777777" w:rsidR="009A5FCD" w:rsidRPr="009A5FCD" w:rsidRDefault="009A5FCD" w:rsidP="00585CDA">
      <w:pPr>
        <w:rPr>
          <w:b/>
          <w:i/>
          <w:sz w:val="28"/>
        </w:rPr>
      </w:pPr>
      <w:r w:rsidRPr="009A5FCD">
        <w:rPr>
          <w:b/>
          <w:i/>
          <w:sz w:val="28"/>
        </w:rPr>
        <w:t xml:space="preserve">   Расчетные формулы / Теоретическое обоснование / Схемы </w:t>
      </w:r>
    </w:p>
    <w:p w14:paraId="45824F91" w14:textId="085EA288" w:rsidR="00202B04" w:rsidRPr="00DA232A" w:rsidRDefault="00202B04" w:rsidP="00844B83">
      <w:pPr>
        <w:ind w:firstLine="709"/>
        <w:rPr>
          <w:bCs/>
          <w:iCs/>
          <w:sz w:val="28"/>
        </w:rPr>
      </w:pPr>
      <w:r w:rsidRPr="00DA232A">
        <w:rPr>
          <w:bCs/>
          <w:iCs/>
          <w:sz w:val="28"/>
        </w:rPr>
        <w:t xml:space="preserve">Временная диаграмма выполнения процессов в сети с топологией </w:t>
      </w:r>
      <w:r>
        <w:rPr>
          <w:bCs/>
          <w:iCs/>
          <w:sz w:val="28"/>
        </w:rPr>
        <w:t>решеткой</w:t>
      </w:r>
    </w:p>
    <w:p w14:paraId="33335035" w14:textId="79E34746" w:rsidR="00202B04" w:rsidRPr="00DA232A" w:rsidRDefault="00202B04" w:rsidP="00844B83">
      <w:pPr>
        <w:rPr>
          <w:bCs/>
          <w:iCs/>
          <w:sz w:val="28"/>
        </w:rPr>
      </w:pPr>
      <w:r w:rsidRPr="00DA232A">
        <w:rPr>
          <w:bCs/>
          <w:iCs/>
          <w:sz w:val="28"/>
        </w:rPr>
        <w:t xml:space="preserve">представлена на рисунке </w:t>
      </w:r>
      <w:r>
        <w:rPr>
          <w:bCs/>
          <w:iCs/>
          <w:sz w:val="28"/>
        </w:rPr>
        <w:t>4</w:t>
      </w:r>
      <w:r w:rsidRPr="00DA232A">
        <w:rPr>
          <w:bCs/>
          <w:iCs/>
          <w:sz w:val="28"/>
        </w:rPr>
        <w:t xml:space="preserve">. </w:t>
      </w:r>
    </w:p>
    <w:p w14:paraId="1D172C63" w14:textId="49512250" w:rsidR="009A5FCD" w:rsidRPr="009A5FCD" w:rsidRDefault="00202B04" w:rsidP="00844B83">
      <w:pPr>
        <w:ind w:firstLine="709"/>
        <w:rPr>
          <w:b/>
          <w:i/>
          <w:sz w:val="28"/>
        </w:rPr>
      </w:pPr>
      <w:r w:rsidRPr="00DA232A">
        <w:rPr>
          <w:bCs/>
          <w:iCs/>
          <w:sz w:val="28"/>
        </w:rPr>
        <w:t xml:space="preserve">В соответствии с диаграммой задача выполнится за </w:t>
      </w:r>
      <w:r>
        <w:rPr>
          <w:bCs/>
          <w:iCs/>
          <w:sz w:val="28"/>
        </w:rPr>
        <w:t>26</w:t>
      </w:r>
      <w:r w:rsidRPr="00DA232A">
        <w:rPr>
          <w:bCs/>
          <w:iCs/>
          <w:sz w:val="28"/>
        </w:rPr>
        <w:t xml:space="preserve"> нс.</w:t>
      </w:r>
    </w:p>
    <w:p w14:paraId="1D0E8272" w14:textId="77777777" w:rsidR="009A5FCD" w:rsidRPr="009A5FCD" w:rsidRDefault="009A5FCD" w:rsidP="00585CDA">
      <w:pPr>
        <w:rPr>
          <w:b/>
          <w:i/>
          <w:sz w:val="28"/>
        </w:rPr>
      </w:pPr>
    </w:p>
    <w:p w14:paraId="50AF16E5" w14:textId="77777777" w:rsidR="009A5FCD" w:rsidRPr="009A5FCD" w:rsidRDefault="009A5FCD" w:rsidP="00585CDA">
      <w:pPr>
        <w:rPr>
          <w:b/>
          <w:i/>
          <w:sz w:val="28"/>
        </w:rPr>
      </w:pPr>
    </w:p>
    <w:p w14:paraId="680E33F8" w14:textId="77777777" w:rsidR="009A5FCD" w:rsidRPr="009A5FCD" w:rsidRDefault="009A5FCD" w:rsidP="00585CDA">
      <w:pPr>
        <w:rPr>
          <w:b/>
          <w:i/>
          <w:sz w:val="28"/>
        </w:rPr>
      </w:pPr>
      <w:r w:rsidRPr="009A5FCD">
        <w:rPr>
          <w:b/>
          <w:i/>
          <w:sz w:val="28"/>
        </w:rPr>
        <w:t xml:space="preserve">   Решение: </w:t>
      </w:r>
    </w:p>
    <w:p w14:paraId="63DFFAB6" w14:textId="4FBBF268" w:rsidR="00316055" w:rsidRDefault="00316055" w:rsidP="00585CDA">
      <w:pPr>
        <w:rPr>
          <w:b/>
          <w:i/>
          <w:sz w:val="28"/>
        </w:rPr>
      </w:pPr>
      <w:r w:rsidRPr="00316055">
        <w:rPr>
          <w:b/>
          <w:i/>
          <w:sz w:val="28"/>
        </w:rPr>
        <w:drawing>
          <wp:inline distT="0" distB="0" distL="0" distR="0" wp14:anchorId="7392C165" wp14:editId="51CFA6A8">
            <wp:extent cx="5928360" cy="2403196"/>
            <wp:effectExtent l="0" t="0" r="0" b="0"/>
            <wp:docPr id="20364654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46544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4829" cy="240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0F543" w14:textId="77777777" w:rsidR="00316055" w:rsidRDefault="00316055" w:rsidP="00585CDA">
      <w:pPr>
        <w:rPr>
          <w:b/>
          <w:i/>
          <w:sz w:val="28"/>
        </w:rPr>
      </w:pPr>
    </w:p>
    <w:p w14:paraId="7E79AB1E" w14:textId="4DA8E82E" w:rsidR="00316055" w:rsidRPr="009A5FCD" w:rsidRDefault="00316055" w:rsidP="00585CDA">
      <w:pPr>
        <w:rPr>
          <w:b/>
          <w:i/>
          <w:sz w:val="28"/>
        </w:rPr>
      </w:pPr>
      <w:r w:rsidRPr="00316055">
        <w:rPr>
          <w:b/>
          <w:i/>
          <w:sz w:val="28"/>
        </w:rPr>
        <w:drawing>
          <wp:inline distT="0" distB="0" distL="0" distR="0" wp14:anchorId="4A704E1B" wp14:editId="25A1EADD">
            <wp:extent cx="1511813" cy="1036320"/>
            <wp:effectExtent l="0" t="0" r="0" b="0"/>
            <wp:docPr id="17888646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864653" name=""/>
                    <pic:cNvPicPr/>
                  </pic:nvPicPr>
                  <pic:blipFill rotWithShape="1">
                    <a:blip r:embed="rId34"/>
                    <a:srcRect b="59353"/>
                    <a:stretch/>
                  </pic:blipFill>
                  <pic:spPr bwMode="auto">
                    <a:xfrm>
                      <a:off x="0" y="0"/>
                      <a:ext cx="1533134" cy="1050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6BF48" w14:textId="2B56BCA3" w:rsidR="00202B04" w:rsidRDefault="00202B04" w:rsidP="00202B04">
      <w:pPr>
        <w:jc w:val="center"/>
        <w:rPr>
          <w:bCs/>
          <w:iCs/>
          <w:sz w:val="28"/>
        </w:rPr>
      </w:pPr>
      <w:r w:rsidRPr="00065F6F">
        <w:rPr>
          <w:bCs/>
          <w:iCs/>
          <w:sz w:val="28"/>
        </w:rPr>
        <w:t xml:space="preserve">Рисунок </w:t>
      </w:r>
      <w:r>
        <w:rPr>
          <w:bCs/>
          <w:iCs/>
          <w:sz w:val="28"/>
        </w:rPr>
        <w:t>4</w:t>
      </w:r>
      <w:r w:rsidRPr="00065F6F">
        <w:rPr>
          <w:bCs/>
          <w:iCs/>
          <w:sz w:val="28"/>
        </w:rPr>
        <w:t xml:space="preserve"> – Временная диаграмма выполнения процессов в сети с топологие</w:t>
      </w:r>
      <w:r>
        <w:rPr>
          <w:bCs/>
          <w:iCs/>
          <w:sz w:val="28"/>
        </w:rPr>
        <w:t>й решетка</w:t>
      </w:r>
    </w:p>
    <w:p w14:paraId="7320DA1A" w14:textId="09E47059" w:rsidR="009A5FCD" w:rsidRPr="00202B04" w:rsidRDefault="009A5FCD" w:rsidP="00585CDA">
      <w:r w:rsidRPr="009A5FCD">
        <w:rPr>
          <w:b/>
          <w:sz w:val="32"/>
          <w:u w:val="single"/>
        </w:rPr>
        <w:lastRenderedPageBreak/>
        <w:t xml:space="preserve">Задание №13. </w:t>
      </w:r>
    </w:p>
    <w:p w14:paraId="4E5BF9C0" w14:textId="77777777" w:rsidR="009A5FCD" w:rsidRPr="009A5FCD" w:rsidRDefault="009A5FCD" w:rsidP="00585CDA">
      <w:pPr>
        <w:rPr>
          <w:b/>
          <w:sz w:val="32"/>
          <w:u w:val="single"/>
        </w:rPr>
      </w:pPr>
    </w:p>
    <w:p w14:paraId="39892C1E" w14:textId="77777777" w:rsidR="009A5FCD" w:rsidRPr="009A5FCD" w:rsidRDefault="009A5FCD" w:rsidP="00585CDA">
      <w:pPr>
        <w:rPr>
          <w:b/>
          <w:i/>
          <w:sz w:val="28"/>
        </w:rPr>
      </w:pPr>
      <w:r w:rsidRPr="009A5FCD">
        <w:rPr>
          <w:b/>
          <w:i/>
          <w:sz w:val="28"/>
        </w:rPr>
        <w:t xml:space="preserve">   Название задания: 0024</w:t>
      </w:r>
    </w:p>
    <w:p w14:paraId="0B8B7982" w14:textId="77777777" w:rsidR="00202B04" w:rsidRDefault="00202B04" w:rsidP="00585CDA">
      <w:pPr>
        <w:rPr>
          <w:noProof/>
        </w:rPr>
      </w:pPr>
    </w:p>
    <w:p w14:paraId="5E6E4DEB" w14:textId="767542AA" w:rsidR="009A5FCD" w:rsidRDefault="00FA74C2" w:rsidP="00585CDA">
      <w:r>
        <w:rPr>
          <w:noProof/>
        </w:rPr>
        <w:drawing>
          <wp:inline distT="0" distB="0" distL="0" distR="0" wp14:anchorId="2E5E4759" wp14:editId="7B90A0C9">
            <wp:extent cx="6332220" cy="2240280"/>
            <wp:effectExtent l="0" t="0" r="0" b="7620"/>
            <wp:docPr id="1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562" b="13356"/>
                    <a:stretch/>
                  </pic:blipFill>
                  <pic:spPr bwMode="auto">
                    <a:xfrm>
                      <a:off x="0" y="0"/>
                      <a:ext cx="633222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A5FCD">
        <w:t>Рассчитайте время решения задачи на ВС</w:t>
      </w:r>
    </w:p>
    <w:p w14:paraId="48B0141A" w14:textId="77777777" w:rsidR="009A5FCD" w:rsidRDefault="009A5FCD" w:rsidP="00585CDA">
      <w:r>
        <w:t xml:space="preserve">с тороидальной топологией,           </w:t>
      </w:r>
    </w:p>
    <w:p w14:paraId="06E341BB" w14:textId="00C12C8C" w:rsidR="009A5FCD" w:rsidRDefault="009A5FCD" w:rsidP="00585CDA">
      <w:r>
        <w:t>содержащей 16 процессоров</w:t>
      </w:r>
    </w:p>
    <w:p w14:paraId="575D4DA4" w14:textId="77777777" w:rsidR="009A5FCD" w:rsidRDefault="009A5FCD" w:rsidP="00585CDA"/>
    <w:p w14:paraId="31787AF3" w14:textId="77777777" w:rsidR="009A5FCD" w:rsidRPr="009A5FCD" w:rsidRDefault="009A5FCD" w:rsidP="00585CDA">
      <w:pPr>
        <w:rPr>
          <w:b/>
          <w:i/>
          <w:sz w:val="28"/>
        </w:rPr>
      </w:pPr>
      <w:r w:rsidRPr="009A5FCD">
        <w:rPr>
          <w:b/>
          <w:i/>
          <w:sz w:val="28"/>
        </w:rPr>
        <w:t xml:space="preserve">   Расчетные формулы / Теоретическое обоснование / Схемы </w:t>
      </w:r>
    </w:p>
    <w:p w14:paraId="4DF2CB6C" w14:textId="18C5FAF1" w:rsidR="00202B04" w:rsidRPr="00DA232A" w:rsidRDefault="00202B04" w:rsidP="00844B83">
      <w:pPr>
        <w:ind w:firstLine="709"/>
        <w:rPr>
          <w:bCs/>
          <w:iCs/>
          <w:sz w:val="28"/>
        </w:rPr>
      </w:pPr>
      <w:r w:rsidRPr="00DA232A">
        <w:rPr>
          <w:bCs/>
          <w:iCs/>
          <w:sz w:val="28"/>
        </w:rPr>
        <w:t xml:space="preserve">Временная диаграмма выполнения процессов в сети с </w:t>
      </w:r>
      <w:r>
        <w:rPr>
          <w:bCs/>
          <w:iCs/>
          <w:sz w:val="28"/>
        </w:rPr>
        <w:t>тороидальной</w:t>
      </w:r>
      <w:r w:rsidRPr="00DA232A">
        <w:rPr>
          <w:bCs/>
          <w:iCs/>
          <w:sz w:val="28"/>
        </w:rPr>
        <w:t xml:space="preserve"> топологией представлена на рисунке </w:t>
      </w:r>
      <w:r>
        <w:rPr>
          <w:bCs/>
          <w:iCs/>
          <w:sz w:val="28"/>
        </w:rPr>
        <w:t>5</w:t>
      </w:r>
      <w:r w:rsidRPr="00DA232A">
        <w:rPr>
          <w:bCs/>
          <w:iCs/>
          <w:sz w:val="28"/>
        </w:rPr>
        <w:t xml:space="preserve">. </w:t>
      </w:r>
    </w:p>
    <w:p w14:paraId="192C4BEE" w14:textId="5F3FA3D5" w:rsidR="009A5FCD" w:rsidRPr="009A5FCD" w:rsidRDefault="00202B04" w:rsidP="00844B83">
      <w:pPr>
        <w:ind w:firstLine="709"/>
        <w:rPr>
          <w:b/>
          <w:i/>
          <w:sz w:val="28"/>
        </w:rPr>
      </w:pPr>
      <w:r w:rsidRPr="00DA232A">
        <w:rPr>
          <w:bCs/>
          <w:iCs/>
          <w:sz w:val="28"/>
        </w:rPr>
        <w:t xml:space="preserve">В соответствии с диаграммой задача выполнится за </w:t>
      </w:r>
      <w:r>
        <w:rPr>
          <w:bCs/>
          <w:iCs/>
          <w:sz w:val="28"/>
        </w:rPr>
        <w:t>15</w:t>
      </w:r>
      <w:r w:rsidRPr="00DA232A">
        <w:rPr>
          <w:bCs/>
          <w:iCs/>
          <w:sz w:val="28"/>
        </w:rPr>
        <w:t xml:space="preserve"> нс.</w:t>
      </w:r>
    </w:p>
    <w:p w14:paraId="5369AB52" w14:textId="77777777" w:rsidR="009A5FCD" w:rsidRPr="009A5FCD" w:rsidRDefault="009A5FCD" w:rsidP="00585CDA">
      <w:pPr>
        <w:rPr>
          <w:b/>
          <w:i/>
          <w:sz w:val="28"/>
        </w:rPr>
      </w:pPr>
    </w:p>
    <w:p w14:paraId="17DE5C08" w14:textId="77777777" w:rsidR="009A5FCD" w:rsidRPr="009A5FCD" w:rsidRDefault="009A5FCD" w:rsidP="00585CDA">
      <w:pPr>
        <w:rPr>
          <w:b/>
          <w:i/>
          <w:sz w:val="28"/>
        </w:rPr>
      </w:pPr>
      <w:r w:rsidRPr="009A5FCD">
        <w:rPr>
          <w:b/>
          <w:i/>
          <w:sz w:val="28"/>
        </w:rPr>
        <w:t xml:space="preserve">   Решение: </w:t>
      </w:r>
    </w:p>
    <w:p w14:paraId="487D6052" w14:textId="6B0E3E83" w:rsidR="009A5FCD" w:rsidRDefault="00202B04" w:rsidP="00585CDA">
      <w:pPr>
        <w:rPr>
          <w:b/>
          <w:i/>
          <w:sz w:val="28"/>
        </w:rPr>
      </w:pPr>
      <w:r w:rsidRPr="00202B04">
        <w:rPr>
          <w:b/>
          <w:i/>
          <w:sz w:val="28"/>
        </w:rPr>
        <w:drawing>
          <wp:inline distT="0" distB="0" distL="0" distR="0" wp14:anchorId="1C81204D" wp14:editId="125769B9">
            <wp:extent cx="5303520" cy="3451328"/>
            <wp:effectExtent l="0" t="0" r="0" b="0"/>
            <wp:docPr id="8841508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15089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08184" cy="345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D278A" w14:textId="0AB8AE51" w:rsidR="007F3DE1" w:rsidRDefault="007F3DE1" w:rsidP="007F3DE1">
      <w:pPr>
        <w:jc w:val="center"/>
        <w:rPr>
          <w:b/>
          <w:i/>
          <w:sz w:val="28"/>
        </w:rPr>
      </w:pPr>
      <w:r w:rsidRPr="00065F6F">
        <w:rPr>
          <w:bCs/>
          <w:iCs/>
          <w:sz w:val="28"/>
        </w:rPr>
        <w:t xml:space="preserve">Рисунок </w:t>
      </w:r>
      <w:r>
        <w:rPr>
          <w:bCs/>
          <w:iCs/>
          <w:sz w:val="28"/>
        </w:rPr>
        <w:t>5</w:t>
      </w:r>
      <w:r w:rsidRPr="00065F6F">
        <w:rPr>
          <w:bCs/>
          <w:iCs/>
          <w:sz w:val="28"/>
        </w:rPr>
        <w:t xml:space="preserve"> – Временная диаграмма выполнения процессов в сети с </w:t>
      </w:r>
      <w:r>
        <w:rPr>
          <w:bCs/>
          <w:iCs/>
          <w:sz w:val="28"/>
        </w:rPr>
        <w:t>тороидальной</w:t>
      </w:r>
      <w:r w:rsidRPr="00065F6F">
        <w:rPr>
          <w:bCs/>
          <w:iCs/>
          <w:sz w:val="28"/>
        </w:rPr>
        <w:t xml:space="preserve"> топологие</w:t>
      </w:r>
      <w:r>
        <w:rPr>
          <w:bCs/>
          <w:iCs/>
          <w:sz w:val="28"/>
        </w:rPr>
        <w:t>й</w:t>
      </w:r>
    </w:p>
    <w:p w14:paraId="09870E89" w14:textId="77777777" w:rsidR="00202B04" w:rsidRPr="009A5FCD" w:rsidRDefault="00202B04" w:rsidP="00585CDA">
      <w:pPr>
        <w:rPr>
          <w:b/>
          <w:i/>
          <w:sz w:val="28"/>
        </w:rPr>
      </w:pPr>
    </w:p>
    <w:p w14:paraId="0CE4F339" w14:textId="77777777" w:rsidR="009A5FCD" w:rsidRPr="009A5FCD" w:rsidRDefault="009A5FCD" w:rsidP="00585CDA">
      <w:pPr>
        <w:rPr>
          <w:b/>
          <w:i/>
          <w:sz w:val="28"/>
        </w:rPr>
      </w:pPr>
    </w:p>
    <w:p w14:paraId="0D34AD3B" w14:textId="1D454A0E" w:rsidR="009A5FCD" w:rsidRPr="009A5FCD" w:rsidRDefault="009A5FCD" w:rsidP="00585CDA">
      <w:pPr>
        <w:rPr>
          <w:b/>
          <w:sz w:val="32"/>
          <w:u w:val="single"/>
        </w:rPr>
      </w:pPr>
      <w:r w:rsidRPr="009A5FCD">
        <w:rPr>
          <w:b/>
          <w:sz w:val="32"/>
          <w:u w:val="single"/>
        </w:rPr>
        <w:lastRenderedPageBreak/>
        <w:t xml:space="preserve">Задание №14. </w:t>
      </w:r>
    </w:p>
    <w:p w14:paraId="38E67957" w14:textId="77777777" w:rsidR="009A5FCD" w:rsidRPr="009A5FCD" w:rsidRDefault="009A5FCD" w:rsidP="00585CDA">
      <w:pPr>
        <w:rPr>
          <w:b/>
          <w:sz w:val="32"/>
          <w:u w:val="single"/>
        </w:rPr>
      </w:pPr>
    </w:p>
    <w:p w14:paraId="7CC9CE53" w14:textId="77777777" w:rsidR="009A5FCD" w:rsidRPr="009A5FCD" w:rsidRDefault="009A5FCD" w:rsidP="00585CDA">
      <w:pPr>
        <w:rPr>
          <w:b/>
          <w:i/>
          <w:sz w:val="28"/>
        </w:rPr>
      </w:pPr>
      <w:r w:rsidRPr="009A5FCD">
        <w:rPr>
          <w:b/>
          <w:i/>
          <w:sz w:val="28"/>
        </w:rPr>
        <w:t xml:space="preserve">   Название задания: 0025</w:t>
      </w:r>
    </w:p>
    <w:p w14:paraId="35517008" w14:textId="77777777" w:rsidR="00202B04" w:rsidRDefault="00202B04" w:rsidP="00585CDA">
      <w:pPr>
        <w:rPr>
          <w:noProof/>
        </w:rPr>
      </w:pPr>
    </w:p>
    <w:p w14:paraId="64FD508B" w14:textId="1B8E1893" w:rsidR="009A5FCD" w:rsidRDefault="00FA74C2" w:rsidP="00585CDA">
      <w:r>
        <w:rPr>
          <w:noProof/>
        </w:rPr>
        <w:drawing>
          <wp:inline distT="0" distB="0" distL="0" distR="0" wp14:anchorId="71E3F3D3" wp14:editId="6FAB594F">
            <wp:extent cx="6332220" cy="2202180"/>
            <wp:effectExtent l="0" t="0" r="0" b="7620"/>
            <wp:docPr id="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065" b="13689"/>
                    <a:stretch/>
                  </pic:blipFill>
                  <pic:spPr bwMode="auto">
                    <a:xfrm>
                      <a:off x="0" y="0"/>
                      <a:ext cx="633222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A5FCD">
        <w:t>Рассчитайте время решения задачи на ВС</w:t>
      </w:r>
    </w:p>
    <w:p w14:paraId="6507D137" w14:textId="77777777" w:rsidR="009A5FCD" w:rsidRDefault="009A5FCD" w:rsidP="00585CDA">
      <w:r>
        <w:t xml:space="preserve">с топологией четырехмерный гиперкуб, </w:t>
      </w:r>
    </w:p>
    <w:p w14:paraId="77F21A52" w14:textId="77777777" w:rsidR="009A5FCD" w:rsidRDefault="009A5FCD" w:rsidP="00585CDA">
      <w:r>
        <w:t>содержащей 16 процессоров</w:t>
      </w:r>
    </w:p>
    <w:p w14:paraId="5A464036" w14:textId="77777777" w:rsidR="009A5FCD" w:rsidRDefault="009A5FCD" w:rsidP="00585CDA"/>
    <w:p w14:paraId="541A3068" w14:textId="77777777" w:rsidR="009A5FCD" w:rsidRPr="009A5FCD" w:rsidRDefault="009A5FCD" w:rsidP="00585CDA">
      <w:pPr>
        <w:rPr>
          <w:b/>
          <w:i/>
          <w:sz w:val="28"/>
        </w:rPr>
      </w:pPr>
      <w:r w:rsidRPr="009A5FCD">
        <w:rPr>
          <w:b/>
          <w:i/>
          <w:sz w:val="28"/>
        </w:rPr>
        <w:t xml:space="preserve">   Расчетные формулы / Теоретическое обоснование / Схемы </w:t>
      </w:r>
    </w:p>
    <w:p w14:paraId="277D1938" w14:textId="2514D3F1" w:rsidR="00202B04" w:rsidRPr="00DA232A" w:rsidRDefault="00202B04" w:rsidP="007F3DE1">
      <w:pPr>
        <w:ind w:firstLine="709"/>
        <w:rPr>
          <w:bCs/>
          <w:iCs/>
          <w:sz w:val="28"/>
        </w:rPr>
      </w:pPr>
      <w:r w:rsidRPr="00DA232A">
        <w:rPr>
          <w:bCs/>
          <w:iCs/>
          <w:sz w:val="28"/>
        </w:rPr>
        <w:t>Временная диаграмма выполнения процессов в сети с топологией</w:t>
      </w:r>
      <w:r w:rsidR="007F3DE1">
        <w:rPr>
          <w:bCs/>
          <w:iCs/>
          <w:sz w:val="28"/>
        </w:rPr>
        <w:t xml:space="preserve"> гиперкуб</w:t>
      </w:r>
      <w:r w:rsidRPr="00DA232A">
        <w:rPr>
          <w:bCs/>
          <w:iCs/>
          <w:sz w:val="28"/>
        </w:rPr>
        <w:t xml:space="preserve"> </w:t>
      </w:r>
    </w:p>
    <w:p w14:paraId="053D2FF8" w14:textId="354DA4FC" w:rsidR="00202B04" w:rsidRPr="00DA232A" w:rsidRDefault="00202B04" w:rsidP="00844B83">
      <w:pPr>
        <w:rPr>
          <w:bCs/>
          <w:iCs/>
          <w:sz w:val="28"/>
        </w:rPr>
      </w:pPr>
      <w:r w:rsidRPr="00DA232A">
        <w:rPr>
          <w:bCs/>
          <w:iCs/>
          <w:sz w:val="28"/>
        </w:rPr>
        <w:t xml:space="preserve">представлена на рисунке </w:t>
      </w:r>
      <w:r w:rsidR="007F3DE1">
        <w:rPr>
          <w:bCs/>
          <w:iCs/>
          <w:sz w:val="28"/>
        </w:rPr>
        <w:t>6</w:t>
      </w:r>
      <w:r w:rsidRPr="00DA232A">
        <w:rPr>
          <w:bCs/>
          <w:iCs/>
          <w:sz w:val="28"/>
        </w:rPr>
        <w:t xml:space="preserve">. </w:t>
      </w:r>
    </w:p>
    <w:p w14:paraId="5C59F844" w14:textId="32AD517F" w:rsidR="009A5FCD" w:rsidRPr="009A5FCD" w:rsidRDefault="00202B04" w:rsidP="007F3DE1">
      <w:pPr>
        <w:ind w:firstLine="709"/>
        <w:rPr>
          <w:b/>
          <w:i/>
          <w:sz w:val="28"/>
        </w:rPr>
      </w:pPr>
      <w:r w:rsidRPr="00DA232A">
        <w:rPr>
          <w:bCs/>
          <w:iCs/>
          <w:sz w:val="28"/>
        </w:rPr>
        <w:t xml:space="preserve">В соответствии с диаграммой задача выполнится за </w:t>
      </w:r>
      <w:r>
        <w:rPr>
          <w:bCs/>
          <w:iCs/>
          <w:sz w:val="28"/>
        </w:rPr>
        <w:t>15</w:t>
      </w:r>
      <w:r w:rsidRPr="00DA232A">
        <w:rPr>
          <w:bCs/>
          <w:iCs/>
          <w:sz w:val="28"/>
        </w:rPr>
        <w:t xml:space="preserve"> </w:t>
      </w:r>
      <w:proofErr w:type="spellStart"/>
      <w:r w:rsidRPr="00DA232A">
        <w:rPr>
          <w:bCs/>
          <w:iCs/>
          <w:sz w:val="28"/>
        </w:rPr>
        <w:t>нс</w:t>
      </w:r>
      <w:proofErr w:type="spellEnd"/>
      <w:r w:rsidRPr="00DA232A">
        <w:rPr>
          <w:bCs/>
          <w:iCs/>
          <w:sz w:val="28"/>
        </w:rPr>
        <w:t>.</w:t>
      </w:r>
    </w:p>
    <w:p w14:paraId="0296380D" w14:textId="77777777" w:rsidR="009A5FCD" w:rsidRPr="009A5FCD" w:rsidRDefault="009A5FCD" w:rsidP="00585CDA">
      <w:pPr>
        <w:rPr>
          <w:b/>
          <w:i/>
          <w:sz w:val="28"/>
        </w:rPr>
      </w:pPr>
    </w:p>
    <w:p w14:paraId="57F0FB0D" w14:textId="77777777" w:rsidR="009A5FCD" w:rsidRPr="009A5FCD" w:rsidRDefault="009A5FCD" w:rsidP="00585CDA">
      <w:pPr>
        <w:rPr>
          <w:b/>
          <w:i/>
          <w:sz w:val="28"/>
        </w:rPr>
      </w:pPr>
      <w:r w:rsidRPr="009A5FCD">
        <w:rPr>
          <w:b/>
          <w:i/>
          <w:sz w:val="28"/>
        </w:rPr>
        <w:t xml:space="preserve">   Решение: </w:t>
      </w:r>
    </w:p>
    <w:p w14:paraId="52DC01A2" w14:textId="739B76AF" w:rsidR="009A5FCD" w:rsidRPr="009A5FCD" w:rsidRDefault="00202B04" w:rsidP="00585CDA">
      <w:pPr>
        <w:rPr>
          <w:b/>
          <w:i/>
          <w:sz w:val="28"/>
        </w:rPr>
      </w:pPr>
      <w:r w:rsidRPr="00202B04">
        <w:rPr>
          <w:b/>
          <w:i/>
          <w:sz w:val="28"/>
        </w:rPr>
        <w:drawing>
          <wp:inline distT="0" distB="0" distL="0" distR="0" wp14:anchorId="2E250F29" wp14:editId="738B6915">
            <wp:extent cx="5539740" cy="3626153"/>
            <wp:effectExtent l="0" t="0" r="3810" b="0"/>
            <wp:docPr id="568815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8150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48336" cy="363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78183" w14:textId="09C15832" w:rsidR="009A5FCD" w:rsidRPr="009A5FCD" w:rsidRDefault="007F3DE1" w:rsidP="007F3DE1">
      <w:pPr>
        <w:jc w:val="center"/>
        <w:rPr>
          <w:b/>
          <w:i/>
          <w:sz w:val="28"/>
        </w:rPr>
      </w:pPr>
      <w:r w:rsidRPr="00065F6F">
        <w:rPr>
          <w:bCs/>
          <w:iCs/>
          <w:sz w:val="28"/>
        </w:rPr>
        <w:t xml:space="preserve">Рисунок </w:t>
      </w:r>
      <w:r>
        <w:rPr>
          <w:bCs/>
          <w:iCs/>
          <w:sz w:val="28"/>
        </w:rPr>
        <w:t>6</w:t>
      </w:r>
      <w:r w:rsidRPr="00065F6F">
        <w:rPr>
          <w:bCs/>
          <w:iCs/>
          <w:sz w:val="28"/>
        </w:rPr>
        <w:t xml:space="preserve"> – Временная диаграмма выполнения процессов в сети с топологие</w:t>
      </w:r>
      <w:r>
        <w:rPr>
          <w:bCs/>
          <w:iCs/>
          <w:sz w:val="28"/>
        </w:rPr>
        <w:t>й гиперкуб</w:t>
      </w:r>
    </w:p>
    <w:p w14:paraId="35705A61" w14:textId="77777777" w:rsidR="009A5FCD" w:rsidRPr="009A5FCD" w:rsidRDefault="009A5FCD" w:rsidP="00585CDA">
      <w:pPr>
        <w:rPr>
          <w:b/>
          <w:i/>
          <w:sz w:val="28"/>
        </w:rPr>
      </w:pPr>
    </w:p>
    <w:p w14:paraId="32480245" w14:textId="77777777" w:rsidR="009A5FCD" w:rsidRPr="009A5FCD" w:rsidRDefault="009A5FCD" w:rsidP="00585CDA">
      <w:pPr>
        <w:rPr>
          <w:b/>
          <w:sz w:val="32"/>
          <w:u w:val="single"/>
        </w:rPr>
      </w:pPr>
      <w:r>
        <w:br w:type="page"/>
      </w:r>
      <w:r w:rsidRPr="009A5FCD">
        <w:rPr>
          <w:b/>
          <w:sz w:val="32"/>
          <w:u w:val="single"/>
        </w:rPr>
        <w:lastRenderedPageBreak/>
        <w:t>Выводы:</w:t>
      </w:r>
    </w:p>
    <w:p w14:paraId="00B23CCE" w14:textId="539EEC51" w:rsidR="007F3DE1" w:rsidRDefault="007F3DE1" w:rsidP="007F3DE1"/>
    <w:p w14:paraId="0EF6D09C" w14:textId="493882A5" w:rsidR="007F3DE1" w:rsidRDefault="007F3DE1" w:rsidP="007F3DE1">
      <w:pPr>
        <w:ind w:firstLine="709"/>
        <w:rPr>
          <w:sz w:val="28"/>
          <w:szCs w:val="28"/>
        </w:rPr>
      </w:pPr>
      <w:r>
        <w:rPr>
          <w:sz w:val="28"/>
          <w:szCs w:val="28"/>
        </w:rPr>
        <w:t>1. Достоинства и недостатки топологий</w:t>
      </w:r>
    </w:p>
    <w:p w14:paraId="3E1EA132" w14:textId="381AD72D" w:rsidR="00844B83" w:rsidRDefault="00844B83" w:rsidP="00844B83">
      <w:pPr>
        <w:ind w:firstLine="709"/>
        <w:rPr>
          <w:sz w:val="28"/>
          <w:szCs w:val="28"/>
        </w:rPr>
      </w:pPr>
      <w:r w:rsidRPr="00844B83">
        <w:rPr>
          <w:sz w:val="28"/>
          <w:szCs w:val="28"/>
        </w:rPr>
        <w:drawing>
          <wp:inline distT="0" distB="0" distL="0" distR="0" wp14:anchorId="3DB8A98F" wp14:editId="6EE591E0">
            <wp:extent cx="6334760" cy="4599305"/>
            <wp:effectExtent l="0" t="0" r="8890" b="0"/>
            <wp:docPr id="1773633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63348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34760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D3386" w14:textId="60AE8DF2" w:rsidR="00844B83" w:rsidRDefault="00844B83" w:rsidP="00844B83">
      <w:pPr>
        <w:ind w:firstLine="709"/>
        <w:rPr>
          <w:sz w:val="28"/>
          <w:szCs w:val="28"/>
        </w:rPr>
      </w:pPr>
      <w:r w:rsidRPr="00844B83">
        <w:rPr>
          <w:sz w:val="28"/>
          <w:szCs w:val="28"/>
        </w:rPr>
        <w:drawing>
          <wp:inline distT="0" distB="0" distL="0" distR="0" wp14:anchorId="35336481" wp14:editId="09B6BFAD">
            <wp:extent cx="6334760" cy="1973580"/>
            <wp:effectExtent l="0" t="0" r="8890" b="7620"/>
            <wp:docPr id="7604200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420081" name=""/>
                    <pic:cNvPicPr/>
                  </pic:nvPicPr>
                  <pic:blipFill rotWithShape="1">
                    <a:blip r:embed="rId40"/>
                    <a:srcRect b="53242"/>
                    <a:stretch/>
                  </pic:blipFill>
                  <pic:spPr bwMode="auto">
                    <a:xfrm>
                      <a:off x="0" y="0"/>
                      <a:ext cx="6334760" cy="1973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8C705B" w14:textId="77777777" w:rsidR="00844B83" w:rsidRDefault="00844B83" w:rsidP="00844B83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661B5065" w14:textId="574210D4" w:rsidR="00844B83" w:rsidRDefault="00844B83" w:rsidP="00844B83">
      <w:pPr>
        <w:ind w:firstLine="709"/>
        <w:rPr>
          <w:sz w:val="28"/>
          <w:szCs w:val="28"/>
        </w:rPr>
      </w:pPr>
      <w:r w:rsidRPr="00844B83">
        <w:rPr>
          <w:sz w:val="28"/>
          <w:szCs w:val="28"/>
        </w:rPr>
        <w:lastRenderedPageBreak/>
        <w:drawing>
          <wp:inline distT="0" distB="0" distL="0" distR="0" wp14:anchorId="6B557BE4" wp14:editId="7FBB809D">
            <wp:extent cx="6334760" cy="2254885"/>
            <wp:effectExtent l="0" t="0" r="8890" b="0"/>
            <wp:docPr id="21029192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919256" name=""/>
                    <pic:cNvPicPr/>
                  </pic:nvPicPr>
                  <pic:blipFill rotWithShape="1">
                    <a:blip r:embed="rId40"/>
                    <a:srcRect t="46577"/>
                    <a:stretch/>
                  </pic:blipFill>
                  <pic:spPr bwMode="auto">
                    <a:xfrm>
                      <a:off x="0" y="0"/>
                      <a:ext cx="6334760" cy="2254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968850" w14:textId="563351D4" w:rsidR="00844B83" w:rsidRDefault="00844B83" w:rsidP="00844B83">
      <w:pPr>
        <w:ind w:firstLine="709"/>
        <w:rPr>
          <w:sz w:val="28"/>
          <w:szCs w:val="28"/>
        </w:rPr>
      </w:pPr>
      <w:r w:rsidRPr="00844B83">
        <w:rPr>
          <w:sz w:val="28"/>
          <w:szCs w:val="28"/>
        </w:rPr>
        <w:drawing>
          <wp:inline distT="0" distB="0" distL="0" distR="0" wp14:anchorId="09D71A18" wp14:editId="0AE9F19B">
            <wp:extent cx="6334760" cy="5458460"/>
            <wp:effectExtent l="0" t="0" r="8890" b="8890"/>
            <wp:docPr id="19732061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20611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34760" cy="545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2BDFA" w14:textId="50B9927D" w:rsidR="00844B83" w:rsidRDefault="00844B83" w:rsidP="00844B83">
      <w:pPr>
        <w:ind w:firstLine="709"/>
        <w:rPr>
          <w:sz w:val="28"/>
          <w:szCs w:val="28"/>
        </w:rPr>
      </w:pPr>
      <w:r>
        <w:rPr>
          <w:sz w:val="28"/>
          <w:szCs w:val="28"/>
        </w:rPr>
        <w:t>Результаты расчетов характеристик сетей представлены в таблице 1</w:t>
      </w:r>
    </w:p>
    <w:p w14:paraId="45B04084" w14:textId="77777777" w:rsidR="00844B83" w:rsidRDefault="00844B83" w:rsidP="00844B83">
      <w:pPr>
        <w:ind w:firstLine="709"/>
        <w:rPr>
          <w:sz w:val="28"/>
          <w:szCs w:val="28"/>
        </w:rPr>
      </w:pPr>
    </w:p>
    <w:p w14:paraId="64A7D941" w14:textId="77777777" w:rsidR="00844B83" w:rsidRDefault="00844B83" w:rsidP="00844B83">
      <w:pPr>
        <w:ind w:firstLine="709"/>
        <w:rPr>
          <w:sz w:val="28"/>
          <w:szCs w:val="28"/>
        </w:rPr>
      </w:pPr>
    </w:p>
    <w:p w14:paraId="26DB0E64" w14:textId="77777777" w:rsidR="00844B83" w:rsidRDefault="00844B83" w:rsidP="00844B83">
      <w:pPr>
        <w:ind w:firstLine="709"/>
        <w:rPr>
          <w:sz w:val="28"/>
          <w:szCs w:val="28"/>
        </w:rPr>
      </w:pPr>
    </w:p>
    <w:p w14:paraId="422B6C19" w14:textId="77777777" w:rsidR="00844B83" w:rsidRDefault="00844B83" w:rsidP="00844B83">
      <w:pPr>
        <w:ind w:firstLine="709"/>
        <w:rPr>
          <w:sz w:val="28"/>
          <w:szCs w:val="28"/>
        </w:rPr>
      </w:pPr>
    </w:p>
    <w:p w14:paraId="7B706C5D" w14:textId="77777777" w:rsidR="00844B83" w:rsidRDefault="00844B83" w:rsidP="00844B83">
      <w:pPr>
        <w:ind w:firstLine="709"/>
        <w:rPr>
          <w:sz w:val="28"/>
          <w:szCs w:val="28"/>
        </w:rPr>
      </w:pPr>
    </w:p>
    <w:p w14:paraId="70DB4D13" w14:textId="77777777" w:rsidR="00844B83" w:rsidRDefault="00844B83" w:rsidP="00844B83">
      <w:pPr>
        <w:ind w:firstLine="709"/>
        <w:rPr>
          <w:sz w:val="28"/>
          <w:szCs w:val="28"/>
        </w:rPr>
      </w:pPr>
    </w:p>
    <w:p w14:paraId="75F76E3F" w14:textId="156EB9B3" w:rsidR="00844B83" w:rsidRDefault="00844B83" w:rsidP="00844B83">
      <w:pPr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1 – Характеристики сетей</w:t>
      </w:r>
    </w:p>
    <w:p w14:paraId="6EF2A065" w14:textId="0894DE50" w:rsidR="00844B83" w:rsidRDefault="00844B83" w:rsidP="00844B83">
      <w:pPr>
        <w:rPr>
          <w:sz w:val="28"/>
          <w:szCs w:val="28"/>
        </w:rPr>
      </w:pPr>
      <w:r w:rsidRPr="00844B83">
        <w:rPr>
          <w:sz w:val="28"/>
          <w:szCs w:val="28"/>
        </w:rPr>
        <w:drawing>
          <wp:inline distT="0" distB="0" distL="0" distR="0" wp14:anchorId="52215411" wp14:editId="42E1B843">
            <wp:extent cx="6334760" cy="2134235"/>
            <wp:effectExtent l="0" t="0" r="8890" b="0"/>
            <wp:docPr id="1487266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2668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3476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3F2B2" w14:textId="77777777" w:rsidR="00844B83" w:rsidRDefault="00844B83" w:rsidP="00844B83">
      <w:pPr>
        <w:rPr>
          <w:sz w:val="28"/>
          <w:szCs w:val="28"/>
        </w:rPr>
      </w:pPr>
    </w:p>
    <w:p w14:paraId="4B5719B7" w14:textId="77777777" w:rsidR="007B0340" w:rsidRPr="007B0340" w:rsidRDefault="007B0340" w:rsidP="007B0340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7B0340">
        <w:rPr>
          <w:sz w:val="28"/>
          <w:szCs w:val="28"/>
        </w:rPr>
        <w:t xml:space="preserve">Как показано выше, каждая топология имеет область применения, в которой </w:t>
      </w:r>
    </w:p>
    <w:p w14:paraId="0F830421" w14:textId="2CEFFCA5" w:rsidR="007B0340" w:rsidRPr="007B0340" w:rsidRDefault="007B0340" w:rsidP="007B034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На</w:t>
      </w:r>
      <w:r w:rsidRPr="007B0340">
        <w:rPr>
          <w:sz w:val="28"/>
          <w:szCs w:val="28"/>
        </w:rPr>
        <w:t>возможные</w:t>
      </w:r>
      <w:proofErr w:type="spellEnd"/>
      <w:r w:rsidRPr="007B0340">
        <w:rPr>
          <w:sz w:val="28"/>
          <w:szCs w:val="28"/>
        </w:rPr>
        <w:t xml:space="preserve"> потребности позволив полностью отказаться от других. </w:t>
      </w:r>
    </w:p>
    <w:p w14:paraId="3AD0125D" w14:textId="78DD2AE2" w:rsidR="007B0340" w:rsidRPr="007B0340" w:rsidRDefault="007B0340" w:rsidP="007B0340">
      <w:pPr>
        <w:ind w:firstLine="708"/>
        <w:rPr>
          <w:sz w:val="28"/>
          <w:szCs w:val="28"/>
        </w:rPr>
      </w:pPr>
      <w:r w:rsidRPr="007B0340">
        <w:rPr>
          <w:sz w:val="28"/>
          <w:szCs w:val="28"/>
        </w:rPr>
        <w:t xml:space="preserve">Наибольший диаметр сети – линейная топология, наименьший </w:t>
      </w:r>
      <w:r>
        <w:rPr>
          <w:sz w:val="28"/>
          <w:szCs w:val="28"/>
        </w:rPr>
        <w:t xml:space="preserve">- </w:t>
      </w:r>
      <w:proofErr w:type="spellStart"/>
      <w:r w:rsidRPr="007B0340">
        <w:rPr>
          <w:sz w:val="28"/>
          <w:szCs w:val="28"/>
        </w:rPr>
        <w:t>полносвязная</w:t>
      </w:r>
      <w:proofErr w:type="spellEnd"/>
      <w:r w:rsidRPr="007B0340">
        <w:rPr>
          <w:sz w:val="28"/>
          <w:szCs w:val="28"/>
        </w:rPr>
        <w:t xml:space="preserve">. При частой передаче сообщений между удаленными узлами лучше использовать </w:t>
      </w:r>
      <w:proofErr w:type="spellStart"/>
      <w:r w:rsidRPr="007B0340">
        <w:rPr>
          <w:sz w:val="28"/>
          <w:szCs w:val="28"/>
        </w:rPr>
        <w:t>полносвязную</w:t>
      </w:r>
      <w:proofErr w:type="spellEnd"/>
      <w:r w:rsidRPr="007B0340">
        <w:rPr>
          <w:sz w:val="28"/>
          <w:szCs w:val="28"/>
        </w:rPr>
        <w:t xml:space="preserve"> топологию, поскольку тракт передачи будет наиболее коротким, однако её реализация экономически нецелесообразна при большом количестве узлов. </w:t>
      </w:r>
    </w:p>
    <w:p w14:paraId="6DD0CCBF" w14:textId="45AF5C94" w:rsidR="007B0340" w:rsidRPr="007B0340" w:rsidRDefault="007B0340" w:rsidP="007B0340">
      <w:pPr>
        <w:ind w:firstLine="708"/>
        <w:rPr>
          <w:sz w:val="28"/>
          <w:szCs w:val="28"/>
        </w:rPr>
      </w:pPr>
      <w:r w:rsidRPr="007B0340">
        <w:rPr>
          <w:sz w:val="28"/>
          <w:szCs w:val="28"/>
        </w:rPr>
        <w:t xml:space="preserve">Наибольший порядок узла – </w:t>
      </w:r>
      <w:proofErr w:type="spellStart"/>
      <w:r w:rsidRPr="007B0340">
        <w:rPr>
          <w:sz w:val="28"/>
          <w:szCs w:val="28"/>
        </w:rPr>
        <w:t>полносвязная</w:t>
      </w:r>
      <w:proofErr w:type="spellEnd"/>
      <w:r w:rsidRPr="007B0340">
        <w:rPr>
          <w:sz w:val="28"/>
          <w:szCs w:val="28"/>
        </w:rPr>
        <w:t xml:space="preserve"> топология, наименьший – линейная и кольцевая. Более низкий порядок узла сделает ее дешевле, поскольку упростит организацию коммутации между узлами. Отдельно стоит топология звезда, концентратор которой отличается наибольшим порядком (по числу </w:t>
      </w:r>
    </w:p>
    <w:p w14:paraId="7E4BABC7" w14:textId="77777777" w:rsidR="007B0340" w:rsidRPr="007B0340" w:rsidRDefault="007B0340" w:rsidP="007B0340">
      <w:pPr>
        <w:rPr>
          <w:sz w:val="28"/>
          <w:szCs w:val="28"/>
        </w:rPr>
      </w:pPr>
      <w:r w:rsidRPr="007B0340">
        <w:rPr>
          <w:sz w:val="28"/>
          <w:szCs w:val="28"/>
        </w:rPr>
        <w:t xml:space="preserve">присоединённых к нему узлов), в то время как конечные узлы напротив обладают </w:t>
      </w:r>
    </w:p>
    <w:p w14:paraId="3809DCD1" w14:textId="77777777" w:rsidR="007B0340" w:rsidRPr="007B0340" w:rsidRDefault="007B0340" w:rsidP="007B0340">
      <w:pPr>
        <w:rPr>
          <w:sz w:val="28"/>
          <w:szCs w:val="28"/>
        </w:rPr>
      </w:pPr>
      <w:r w:rsidRPr="007B0340">
        <w:rPr>
          <w:sz w:val="28"/>
          <w:szCs w:val="28"/>
        </w:rPr>
        <w:t xml:space="preserve">порядком 1. </w:t>
      </w:r>
    </w:p>
    <w:p w14:paraId="6D690A93" w14:textId="77777777" w:rsidR="007B0340" w:rsidRPr="007B0340" w:rsidRDefault="007B0340" w:rsidP="007B0340">
      <w:pPr>
        <w:ind w:firstLine="708"/>
        <w:rPr>
          <w:sz w:val="28"/>
          <w:szCs w:val="28"/>
        </w:rPr>
      </w:pPr>
      <w:r w:rsidRPr="007B0340">
        <w:rPr>
          <w:sz w:val="28"/>
          <w:szCs w:val="28"/>
        </w:rPr>
        <w:t xml:space="preserve">Наибольшее количество каналов у </w:t>
      </w:r>
      <w:proofErr w:type="spellStart"/>
      <w:r w:rsidRPr="007B0340">
        <w:rPr>
          <w:sz w:val="28"/>
          <w:szCs w:val="28"/>
        </w:rPr>
        <w:t>полносвязной</w:t>
      </w:r>
      <w:proofErr w:type="spellEnd"/>
      <w:r w:rsidRPr="007B0340">
        <w:rPr>
          <w:sz w:val="28"/>
          <w:szCs w:val="28"/>
        </w:rPr>
        <w:t xml:space="preserve"> топологии, наименьшее – у </w:t>
      </w:r>
    </w:p>
    <w:p w14:paraId="71C7A2A2" w14:textId="77777777" w:rsidR="007B0340" w:rsidRPr="007B0340" w:rsidRDefault="007B0340" w:rsidP="007B0340">
      <w:pPr>
        <w:rPr>
          <w:sz w:val="28"/>
          <w:szCs w:val="28"/>
        </w:rPr>
      </w:pPr>
      <w:r w:rsidRPr="007B0340">
        <w:rPr>
          <w:sz w:val="28"/>
          <w:szCs w:val="28"/>
        </w:rPr>
        <w:t xml:space="preserve">линейной, дерева и звезды. Более низкое количество каналов обеспечит сети </w:t>
      </w:r>
    </w:p>
    <w:p w14:paraId="12B71D29" w14:textId="77777777" w:rsidR="007B0340" w:rsidRPr="007B0340" w:rsidRDefault="007B0340" w:rsidP="007B0340">
      <w:pPr>
        <w:rPr>
          <w:sz w:val="28"/>
          <w:szCs w:val="28"/>
        </w:rPr>
      </w:pPr>
      <w:r w:rsidRPr="007B0340">
        <w:rPr>
          <w:sz w:val="28"/>
          <w:szCs w:val="28"/>
        </w:rPr>
        <w:t xml:space="preserve">меньшую стоимость, но худшую надёжность. </w:t>
      </w:r>
    </w:p>
    <w:p w14:paraId="15E66E8F" w14:textId="77777777" w:rsidR="007B0340" w:rsidRPr="007B0340" w:rsidRDefault="007B0340" w:rsidP="007B0340">
      <w:pPr>
        <w:ind w:firstLine="708"/>
        <w:rPr>
          <w:sz w:val="28"/>
          <w:szCs w:val="28"/>
        </w:rPr>
      </w:pPr>
      <w:r w:rsidRPr="007B0340">
        <w:rPr>
          <w:sz w:val="28"/>
          <w:szCs w:val="28"/>
        </w:rPr>
        <w:t xml:space="preserve">Наибольшая ширина </w:t>
      </w:r>
      <w:proofErr w:type="spellStart"/>
      <w:r w:rsidRPr="007B0340">
        <w:rPr>
          <w:sz w:val="28"/>
          <w:szCs w:val="28"/>
        </w:rPr>
        <w:t>бисекции</w:t>
      </w:r>
      <w:proofErr w:type="spellEnd"/>
      <w:r w:rsidRPr="007B0340">
        <w:rPr>
          <w:sz w:val="28"/>
          <w:szCs w:val="28"/>
        </w:rPr>
        <w:t xml:space="preserve"> у </w:t>
      </w:r>
      <w:proofErr w:type="spellStart"/>
      <w:r w:rsidRPr="007B0340">
        <w:rPr>
          <w:sz w:val="28"/>
          <w:szCs w:val="28"/>
        </w:rPr>
        <w:t>полносвязной</w:t>
      </w:r>
      <w:proofErr w:type="spellEnd"/>
      <w:r w:rsidRPr="007B0340">
        <w:rPr>
          <w:sz w:val="28"/>
          <w:szCs w:val="28"/>
        </w:rPr>
        <w:t xml:space="preserve"> топологии, наименьшая – у </w:t>
      </w:r>
    </w:p>
    <w:p w14:paraId="442C346C" w14:textId="77777777" w:rsidR="007B0340" w:rsidRPr="007B0340" w:rsidRDefault="007B0340" w:rsidP="007B0340">
      <w:pPr>
        <w:rPr>
          <w:sz w:val="28"/>
          <w:szCs w:val="28"/>
        </w:rPr>
      </w:pPr>
      <w:r w:rsidRPr="007B0340">
        <w:rPr>
          <w:sz w:val="28"/>
          <w:szCs w:val="28"/>
        </w:rPr>
        <w:t xml:space="preserve">линейной, дерева и звезды. Сети с большей шириной </w:t>
      </w:r>
      <w:proofErr w:type="spellStart"/>
      <w:r w:rsidRPr="007B0340">
        <w:rPr>
          <w:sz w:val="28"/>
          <w:szCs w:val="28"/>
        </w:rPr>
        <w:t>бисекции</w:t>
      </w:r>
      <w:proofErr w:type="spellEnd"/>
      <w:r w:rsidRPr="007B0340">
        <w:rPr>
          <w:sz w:val="28"/>
          <w:szCs w:val="28"/>
        </w:rPr>
        <w:t xml:space="preserve"> более устойчивы к </w:t>
      </w:r>
    </w:p>
    <w:p w14:paraId="6EE3F038" w14:textId="77777777" w:rsidR="007B0340" w:rsidRPr="007B0340" w:rsidRDefault="007B0340" w:rsidP="007B0340">
      <w:pPr>
        <w:rPr>
          <w:sz w:val="28"/>
          <w:szCs w:val="28"/>
        </w:rPr>
      </w:pPr>
      <w:r w:rsidRPr="007B0340">
        <w:rPr>
          <w:sz w:val="28"/>
          <w:szCs w:val="28"/>
        </w:rPr>
        <w:t xml:space="preserve">нагрузкам и позволяют организовать одновременную передачу без конфликтов </w:t>
      </w:r>
    </w:p>
    <w:p w14:paraId="26073D8B" w14:textId="39837E25" w:rsidR="007B0340" w:rsidRDefault="007B0340" w:rsidP="007B0340">
      <w:pPr>
        <w:rPr>
          <w:sz w:val="28"/>
          <w:szCs w:val="28"/>
        </w:rPr>
      </w:pPr>
      <w:r w:rsidRPr="007B0340">
        <w:rPr>
          <w:sz w:val="28"/>
          <w:szCs w:val="28"/>
        </w:rPr>
        <w:t xml:space="preserve">большего числа сообщений. </w:t>
      </w:r>
      <w:r w:rsidRPr="007B0340">
        <w:rPr>
          <w:sz w:val="28"/>
          <w:szCs w:val="28"/>
        </w:rPr>
        <w:cr/>
      </w:r>
    </w:p>
    <w:p w14:paraId="7CBF04C0" w14:textId="04E9DB7C" w:rsidR="007B0340" w:rsidRDefault="007B0340" w:rsidP="007B0340">
      <w:pPr>
        <w:rPr>
          <w:sz w:val="28"/>
          <w:szCs w:val="28"/>
        </w:rPr>
      </w:pPr>
      <w:r>
        <w:rPr>
          <w:sz w:val="28"/>
          <w:szCs w:val="28"/>
        </w:rPr>
        <w:tab/>
        <w:t>Для оценки быстродействия сетей необходимо определить время выполнения задач для каждой из них. Сравнительный анализ времени выполнения задачи на 16 процессорах для различных топологий представлен в таблице 2.</w:t>
      </w:r>
    </w:p>
    <w:p w14:paraId="2F6BB1D4" w14:textId="0B4AEF12" w:rsidR="007B0340" w:rsidRDefault="007B0340" w:rsidP="007B0340">
      <w:pPr>
        <w:rPr>
          <w:sz w:val="28"/>
          <w:szCs w:val="28"/>
        </w:rPr>
      </w:pPr>
      <w:r>
        <w:rPr>
          <w:sz w:val="28"/>
          <w:szCs w:val="28"/>
        </w:rPr>
        <w:t>Таблица 2 – Время выполнения</w:t>
      </w:r>
    </w:p>
    <w:tbl>
      <w:tblPr>
        <w:tblStyle w:val="a8"/>
        <w:tblW w:w="0" w:type="auto"/>
        <w:tblInd w:w="727" w:type="dxa"/>
        <w:tblLook w:val="04A0" w:firstRow="1" w:lastRow="0" w:firstColumn="1" w:lastColumn="0" w:noHBand="0" w:noVBand="1"/>
      </w:tblPr>
      <w:tblGrid>
        <w:gridCol w:w="2062"/>
        <w:gridCol w:w="2062"/>
      </w:tblGrid>
      <w:tr w:rsidR="007B0340" w14:paraId="7D08571F" w14:textId="77777777" w:rsidTr="006542EC">
        <w:trPr>
          <w:trHeight w:val="353"/>
        </w:trPr>
        <w:tc>
          <w:tcPr>
            <w:tcW w:w="2062" w:type="dxa"/>
          </w:tcPr>
          <w:p w14:paraId="3E43C3FC" w14:textId="6D752ABD" w:rsidR="007B0340" w:rsidRDefault="007B0340" w:rsidP="007B034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Топология</w:t>
            </w:r>
          </w:p>
        </w:tc>
        <w:tc>
          <w:tcPr>
            <w:tcW w:w="2062" w:type="dxa"/>
          </w:tcPr>
          <w:p w14:paraId="48C26028" w14:textId="1B0197F0" w:rsidR="007B0340" w:rsidRPr="007B0340" w:rsidRDefault="007B0340" w:rsidP="007B034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t, c</w:t>
            </w:r>
          </w:p>
        </w:tc>
      </w:tr>
      <w:tr w:rsidR="007B0340" w14:paraId="2D79FFFE" w14:textId="77777777" w:rsidTr="006542EC">
        <w:trPr>
          <w:trHeight w:val="340"/>
        </w:trPr>
        <w:tc>
          <w:tcPr>
            <w:tcW w:w="2062" w:type="dxa"/>
          </w:tcPr>
          <w:p w14:paraId="440342C9" w14:textId="5A000F6A" w:rsidR="007B0340" w:rsidRPr="007B0340" w:rsidRDefault="007B0340" w:rsidP="007B034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Линейная</w:t>
            </w:r>
          </w:p>
        </w:tc>
        <w:tc>
          <w:tcPr>
            <w:tcW w:w="2062" w:type="dxa"/>
          </w:tcPr>
          <w:p w14:paraId="4C26030B" w14:textId="79CA437D" w:rsidR="007B0340" w:rsidRDefault="006542EC" w:rsidP="007B034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57</w:t>
            </w:r>
          </w:p>
        </w:tc>
      </w:tr>
      <w:tr w:rsidR="007B0340" w14:paraId="46A8A118" w14:textId="77777777" w:rsidTr="006542EC">
        <w:trPr>
          <w:trHeight w:val="353"/>
        </w:trPr>
        <w:tc>
          <w:tcPr>
            <w:tcW w:w="2062" w:type="dxa"/>
          </w:tcPr>
          <w:p w14:paraId="3C5E85B2" w14:textId="5FBE0EE4" w:rsidR="007B0340" w:rsidRDefault="007B0340" w:rsidP="007B034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Кольцо</w:t>
            </w:r>
          </w:p>
        </w:tc>
        <w:tc>
          <w:tcPr>
            <w:tcW w:w="2062" w:type="dxa"/>
          </w:tcPr>
          <w:p w14:paraId="113BD003" w14:textId="19C47907" w:rsidR="007B0340" w:rsidRDefault="006542EC" w:rsidP="007B034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</w:t>
            </w:r>
          </w:p>
        </w:tc>
      </w:tr>
      <w:tr w:rsidR="007B0340" w14:paraId="27ADD48D" w14:textId="77777777" w:rsidTr="006542EC">
        <w:trPr>
          <w:trHeight w:val="353"/>
        </w:trPr>
        <w:tc>
          <w:tcPr>
            <w:tcW w:w="2062" w:type="dxa"/>
          </w:tcPr>
          <w:p w14:paraId="4E38E4D8" w14:textId="0705CBB1" w:rsidR="007B0340" w:rsidRDefault="007B0340" w:rsidP="007B034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Двумерная решетка</w:t>
            </w:r>
          </w:p>
        </w:tc>
        <w:tc>
          <w:tcPr>
            <w:tcW w:w="2062" w:type="dxa"/>
          </w:tcPr>
          <w:p w14:paraId="77B0051D" w14:textId="0CDBC7AF" w:rsidR="007B0340" w:rsidRDefault="006542EC" w:rsidP="007B034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26</w:t>
            </w:r>
          </w:p>
        </w:tc>
      </w:tr>
      <w:tr w:rsidR="007B0340" w14:paraId="24890BDF" w14:textId="77777777" w:rsidTr="006542EC">
        <w:trPr>
          <w:trHeight w:val="340"/>
        </w:trPr>
        <w:tc>
          <w:tcPr>
            <w:tcW w:w="2062" w:type="dxa"/>
          </w:tcPr>
          <w:p w14:paraId="52BFDD6B" w14:textId="1EACDD7B" w:rsidR="007B0340" w:rsidRDefault="007B0340" w:rsidP="007B034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Тор</w:t>
            </w:r>
          </w:p>
        </w:tc>
        <w:tc>
          <w:tcPr>
            <w:tcW w:w="2062" w:type="dxa"/>
          </w:tcPr>
          <w:p w14:paraId="259E348E" w14:textId="25993E09" w:rsidR="007B0340" w:rsidRDefault="003E4168" w:rsidP="007B034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</w:tr>
      <w:tr w:rsidR="007B0340" w14:paraId="54E7BF3E" w14:textId="77777777" w:rsidTr="006542EC">
        <w:trPr>
          <w:trHeight w:val="353"/>
        </w:trPr>
        <w:tc>
          <w:tcPr>
            <w:tcW w:w="2062" w:type="dxa"/>
          </w:tcPr>
          <w:p w14:paraId="38993E15" w14:textId="7DE788A0" w:rsidR="007B0340" w:rsidRDefault="003E4168" w:rsidP="007B034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Гиперкуб</w:t>
            </w:r>
          </w:p>
        </w:tc>
        <w:tc>
          <w:tcPr>
            <w:tcW w:w="2062" w:type="dxa"/>
          </w:tcPr>
          <w:p w14:paraId="69EF7DD3" w14:textId="3401A2DB" w:rsidR="007B0340" w:rsidRDefault="003E4168" w:rsidP="007B034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</w:tr>
    </w:tbl>
    <w:p w14:paraId="7DF09028" w14:textId="77777777" w:rsidR="006542EC" w:rsidRDefault="006542EC" w:rsidP="007B0340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Наилучшее время выполнение показали тороидальная топология и гиперкуб, поэтому эффективнее использовать эти топологии. Наибольшее время было затрачено на задачу с использованием линейной топологии. Следовательно, ее неэффективно использовать для конкретной задачи.</w:t>
      </w:r>
    </w:p>
    <w:p w14:paraId="3E2D0D83" w14:textId="77777777" w:rsidR="00231338" w:rsidRDefault="006542EC" w:rsidP="007B0340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231338">
        <w:rPr>
          <w:sz w:val="28"/>
          <w:szCs w:val="28"/>
        </w:rPr>
        <w:t>Для того, чтобы определить, какая из топологий, тороидальная или гиперкуб, будет эффективной необходимо провести масштабирование и сравнить полученные результаты.</w:t>
      </w:r>
    </w:p>
    <w:p w14:paraId="3142E365" w14:textId="072281D7" w:rsidR="00231338" w:rsidRDefault="00231338" w:rsidP="007B0340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Для того, чтобы говорить об эффективности необходимо рассчитать параметры производительности </w:t>
      </w:r>
      <w:r>
        <w:rPr>
          <w:sz w:val="28"/>
          <w:szCs w:val="28"/>
          <w:lang w:val="en-US"/>
        </w:rPr>
        <w:t>P</w:t>
      </w:r>
      <w:r w:rsidRPr="0023133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стоимости </w:t>
      </w:r>
      <w:r>
        <w:rPr>
          <w:sz w:val="28"/>
          <w:szCs w:val="28"/>
          <w:lang w:val="en-US"/>
        </w:rPr>
        <w:t>S</w:t>
      </w:r>
      <w:r w:rsidRPr="00231338">
        <w:rPr>
          <w:sz w:val="28"/>
          <w:szCs w:val="28"/>
        </w:rPr>
        <w:t xml:space="preserve">. </w:t>
      </w:r>
      <w:r>
        <w:rPr>
          <w:sz w:val="28"/>
          <w:szCs w:val="28"/>
        </w:rPr>
        <w:t>Расчеты будут производиться по следующим формулам:</w:t>
      </w:r>
    </w:p>
    <w:p w14:paraId="70B85DEB" w14:textId="51DBD95D" w:rsidR="006542EC" w:rsidRDefault="00231338" w:rsidP="00231338">
      <w:pPr>
        <w:jc w:val="center"/>
        <w:rPr>
          <w:sz w:val="28"/>
          <w:szCs w:val="28"/>
        </w:rPr>
      </w:pPr>
      <w:r w:rsidRPr="00231338">
        <w:rPr>
          <w:sz w:val="28"/>
          <w:szCs w:val="28"/>
        </w:rPr>
        <w:drawing>
          <wp:inline distT="0" distB="0" distL="0" distR="0" wp14:anchorId="5587DEE2" wp14:editId="410FD538">
            <wp:extent cx="4930140" cy="1811737"/>
            <wp:effectExtent l="0" t="0" r="3810" b="0"/>
            <wp:docPr id="8554206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420606" name=""/>
                    <pic:cNvPicPr/>
                  </pic:nvPicPr>
                  <pic:blipFill rotWithShape="1">
                    <a:blip r:embed="rId43"/>
                    <a:srcRect t="4082"/>
                    <a:stretch/>
                  </pic:blipFill>
                  <pic:spPr bwMode="auto">
                    <a:xfrm>
                      <a:off x="0" y="0"/>
                      <a:ext cx="4945488" cy="1817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363C33" w14:textId="1C89978B" w:rsidR="00231338" w:rsidRDefault="00231338" w:rsidP="00231338">
      <w:pPr>
        <w:rPr>
          <w:sz w:val="28"/>
          <w:szCs w:val="28"/>
        </w:rPr>
      </w:pPr>
      <w:r>
        <w:rPr>
          <w:sz w:val="28"/>
          <w:szCs w:val="28"/>
        </w:rPr>
        <w:tab/>
        <w:t>Примем следующие значения стоимостей: процессор – 15, канал связи – 2б коммутатор</w:t>
      </w:r>
      <w:r w:rsidR="0076437A">
        <w:rPr>
          <w:sz w:val="28"/>
          <w:szCs w:val="28"/>
        </w:rPr>
        <w:t xml:space="preserve"> (для 4</w:t>
      </w:r>
      <w:proofErr w:type="gramStart"/>
      <w:r w:rsidR="0076437A">
        <w:rPr>
          <w:sz w:val="28"/>
          <w:szCs w:val="28"/>
        </w:rPr>
        <w:t>)</w:t>
      </w:r>
      <w:r>
        <w:rPr>
          <w:sz w:val="28"/>
          <w:szCs w:val="28"/>
        </w:rPr>
        <w:t xml:space="preserve">  –</w:t>
      </w:r>
      <w:proofErr w:type="gramEnd"/>
      <w:r>
        <w:rPr>
          <w:sz w:val="28"/>
          <w:szCs w:val="28"/>
        </w:rPr>
        <w:t xml:space="preserve"> </w:t>
      </w:r>
      <w:r w:rsidR="0076437A">
        <w:rPr>
          <w:sz w:val="28"/>
          <w:szCs w:val="28"/>
        </w:rPr>
        <w:t xml:space="preserve"> </w:t>
      </w:r>
      <w:r>
        <w:rPr>
          <w:sz w:val="28"/>
          <w:szCs w:val="28"/>
        </w:rPr>
        <w:t>4.</w:t>
      </w:r>
    </w:p>
    <w:p w14:paraId="1B9896F7" w14:textId="0AE429B2" w:rsidR="0076437A" w:rsidRDefault="0076437A" w:rsidP="00231338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3FFA5DAD" w14:textId="0F97AC36" w:rsidR="00AD1853" w:rsidRDefault="0076437A" w:rsidP="00231338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Расчет </w:t>
      </w:r>
      <w:r w:rsidR="00AD1853">
        <w:rPr>
          <w:sz w:val="28"/>
          <w:szCs w:val="28"/>
        </w:rPr>
        <w:t>эффективности</w:t>
      </w:r>
      <w:r>
        <w:rPr>
          <w:sz w:val="28"/>
          <w:szCs w:val="28"/>
        </w:rPr>
        <w:t xml:space="preserve"> для </w:t>
      </w:r>
      <w:r w:rsidR="00AD1853">
        <w:rPr>
          <w:sz w:val="28"/>
          <w:szCs w:val="28"/>
        </w:rPr>
        <w:t>16 процессоров представлены в таблице 3</w:t>
      </w:r>
    </w:p>
    <w:p w14:paraId="34CA9B0E" w14:textId="77777777" w:rsidR="00AD1853" w:rsidRDefault="00AD1853" w:rsidP="00231338">
      <w:pPr>
        <w:rPr>
          <w:sz w:val="28"/>
          <w:szCs w:val="28"/>
        </w:rPr>
      </w:pPr>
      <w:r>
        <w:rPr>
          <w:sz w:val="28"/>
          <w:szCs w:val="28"/>
        </w:rPr>
        <w:tab/>
        <w:t>Таблица 3 – эффективность топологий для 16 процессоров</w:t>
      </w:r>
    </w:p>
    <w:p w14:paraId="65DD53AF" w14:textId="77777777" w:rsidR="00AD1853" w:rsidRDefault="00AD1853" w:rsidP="00231338">
      <w:pPr>
        <w:rPr>
          <w:sz w:val="28"/>
          <w:szCs w:val="28"/>
        </w:rPr>
      </w:pPr>
      <w:r>
        <w:rPr>
          <w:sz w:val="28"/>
          <w:szCs w:val="28"/>
        </w:rPr>
        <w:tab/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402"/>
        <w:gridCol w:w="2702"/>
        <w:gridCol w:w="2405"/>
        <w:gridCol w:w="2457"/>
      </w:tblGrid>
      <w:tr w:rsidR="00AD1853" w14:paraId="4D41475A" w14:textId="77777777" w:rsidTr="00AD1853">
        <w:trPr>
          <w:jc w:val="center"/>
        </w:trPr>
        <w:tc>
          <w:tcPr>
            <w:tcW w:w="2491" w:type="dxa"/>
          </w:tcPr>
          <w:p w14:paraId="05E05603" w14:textId="2AA7096C" w:rsidR="00AD1853" w:rsidRDefault="00AD1853" w:rsidP="002313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Топология</w:t>
            </w:r>
          </w:p>
        </w:tc>
        <w:tc>
          <w:tcPr>
            <w:tcW w:w="2491" w:type="dxa"/>
          </w:tcPr>
          <w:p w14:paraId="0A50579B" w14:textId="1C522693" w:rsidR="00AD1853" w:rsidRDefault="00AD1853" w:rsidP="002313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Производительность</w:t>
            </w:r>
          </w:p>
        </w:tc>
        <w:tc>
          <w:tcPr>
            <w:tcW w:w="2492" w:type="dxa"/>
          </w:tcPr>
          <w:p w14:paraId="473D96B9" w14:textId="45E4AF5F" w:rsidR="00AD1853" w:rsidRDefault="00AD1853" w:rsidP="002313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Стоимость</w:t>
            </w:r>
          </w:p>
        </w:tc>
        <w:tc>
          <w:tcPr>
            <w:tcW w:w="2492" w:type="dxa"/>
          </w:tcPr>
          <w:p w14:paraId="20CC00A4" w14:textId="15A1E05B" w:rsidR="00AD1853" w:rsidRDefault="00AD1853" w:rsidP="002313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Эффективность</w:t>
            </w:r>
          </w:p>
        </w:tc>
      </w:tr>
      <w:tr w:rsidR="00AD1853" w14:paraId="4E161097" w14:textId="77777777" w:rsidTr="00AD1853">
        <w:trPr>
          <w:jc w:val="center"/>
        </w:trPr>
        <w:tc>
          <w:tcPr>
            <w:tcW w:w="2491" w:type="dxa"/>
          </w:tcPr>
          <w:p w14:paraId="5C5B353D" w14:textId="129061FE" w:rsidR="00AD1853" w:rsidRDefault="00AD1853" w:rsidP="002313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Тор</w:t>
            </w:r>
          </w:p>
        </w:tc>
        <w:tc>
          <w:tcPr>
            <w:tcW w:w="2491" w:type="dxa"/>
          </w:tcPr>
          <w:p w14:paraId="3216546E" w14:textId="6B8F0320" w:rsidR="00AD1853" w:rsidRDefault="00AD1853" w:rsidP="002313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0.0666667</w:t>
            </w:r>
          </w:p>
        </w:tc>
        <w:tc>
          <w:tcPr>
            <w:tcW w:w="2492" w:type="dxa"/>
          </w:tcPr>
          <w:p w14:paraId="1DB1CFB0" w14:textId="72D0E2A4" w:rsidR="00AD1853" w:rsidRDefault="00AD1853" w:rsidP="002313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368</w:t>
            </w:r>
          </w:p>
        </w:tc>
        <w:tc>
          <w:tcPr>
            <w:tcW w:w="2492" w:type="dxa"/>
          </w:tcPr>
          <w:p w14:paraId="4979509A" w14:textId="2D205F7A" w:rsidR="00AD1853" w:rsidRDefault="00AD1853" w:rsidP="002313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0.0001811594</w:t>
            </w:r>
          </w:p>
        </w:tc>
      </w:tr>
      <w:tr w:rsidR="00AD1853" w14:paraId="51F91D9A" w14:textId="77777777" w:rsidTr="00AD1853">
        <w:trPr>
          <w:jc w:val="center"/>
        </w:trPr>
        <w:tc>
          <w:tcPr>
            <w:tcW w:w="2491" w:type="dxa"/>
          </w:tcPr>
          <w:p w14:paraId="3F87593B" w14:textId="0A156FAC" w:rsidR="00AD1853" w:rsidRDefault="00AD1853" w:rsidP="002313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Гиперкуб</w:t>
            </w:r>
          </w:p>
        </w:tc>
        <w:tc>
          <w:tcPr>
            <w:tcW w:w="2491" w:type="dxa"/>
          </w:tcPr>
          <w:p w14:paraId="4677073F" w14:textId="2C72CB76" w:rsidR="00AD1853" w:rsidRDefault="00AD1853" w:rsidP="002313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0.0666667</w:t>
            </w:r>
          </w:p>
        </w:tc>
        <w:tc>
          <w:tcPr>
            <w:tcW w:w="2492" w:type="dxa"/>
          </w:tcPr>
          <w:p w14:paraId="5F5DDB6B" w14:textId="18029017" w:rsidR="00AD1853" w:rsidRDefault="00AD1853" w:rsidP="002313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368</w:t>
            </w:r>
          </w:p>
        </w:tc>
        <w:tc>
          <w:tcPr>
            <w:tcW w:w="2492" w:type="dxa"/>
          </w:tcPr>
          <w:p w14:paraId="2EB7886A" w14:textId="54691110" w:rsidR="00AD1853" w:rsidRDefault="00AD1853" w:rsidP="002313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0.0001811594</w:t>
            </w:r>
          </w:p>
        </w:tc>
      </w:tr>
    </w:tbl>
    <w:p w14:paraId="5B1FE5D8" w14:textId="77777777" w:rsidR="00AD1853" w:rsidRDefault="00AD1853" w:rsidP="00231338">
      <w:pPr>
        <w:rPr>
          <w:sz w:val="28"/>
          <w:szCs w:val="28"/>
        </w:rPr>
      </w:pPr>
    </w:p>
    <w:p w14:paraId="3FD3D33B" w14:textId="2A78FD28" w:rsidR="00AD1853" w:rsidRDefault="00AD1853" w:rsidP="00231338">
      <w:pPr>
        <w:rPr>
          <w:sz w:val="28"/>
          <w:szCs w:val="28"/>
        </w:rPr>
      </w:pPr>
      <w:r>
        <w:rPr>
          <w:sz w:val="28"/>
          <w:szCs w:val="28"/>
        </w:rPr>
        <w:tab/>
        <w:t>Расчет стоимости для 64 процессоров</w:t>
      </w:r>
      <w:r w:rsidR="00954747">
        <w:rPr>
          <w:sz w:val="28"/>
          <w:szCs w:val="28"/>
        </w:rPr>
        <w:t>: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491"/>
        <w:gridCol w:w="2491"/>
      </w:tblGrid>
      <w:tr w:rsidR="00AD1853" w14:paraId="2E8933D0" w14:textId="77777777" w:rsidTr="00AD1853">
        <w:trPr>
          <w:jc w:val="center"/>
        </w:trPr>
        <w:tc>
          <w:tcPr>
            <w:tcW w:w="2491" w:type="dxa"/>
          </w:tcPr>
          <w:p w14:paraId="41288D1B" w14:textId="77777777" w:rsidR="00AD1853" w:rsidRDefault="00AD1853" w:rsidP="0006369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Топология</w:t>
            </w:r>
          </w:p>
        </w:tc>
        <w:tc>
          <w:tcPr>
            <w:tcW w:w="2491" w:type="dxa"/>
          </w:tcPr>
          <w:p w14:paraId="4BBA185A" w14:textId="36EDF585" w:rsidR="00AD1853" w:rsidRDefault="00AD1853" w:rsidP="0006369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Стоимость</w:t>
            </w:r>
          </w:p>
        </w:tc>
      </w:tr>
      <w:tr w:rsidR="00AD1853" w14:paraId="5B2EB3CE" w14:textId="77777777" w:rsidTr="00AD1853">
        <w:trPr>
          <w:jc w:val="center"/>
        </w:trPr>
        <w:tc>
          <w:tcPr>
            <w:tcW w:w="2491" w:type="dxa"/>
          </w:tcPr>
          <w:p w14:paraId="60957339" w14:textId="77777777" w:rsidR="00AD1853" w:rsidRDefault="00AD1853" w:rsidP="0006369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Тор</w:t>
            </w:r>
          </w:p>
        </w:tc>
        <w:tc>
          <w:tcPr>
            <w:tcW w:w="2491" w:type="dxa"/>
          </w:tcPr>
          <w:p w14:paraId="6072488B" w14:textId="7BBEB023" w:rsidR="00AD1853" w:rsidRDefault="00AD1853" w:rsidP="0006369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1472</w:t>
            </w:r>
          </w:p>
        </w:tc>
      </w:tr>
      <w:tr w:rsidR="00AD1853" w14:paraId="56B1AB3B" w14:textId="77777777" w:rsidTr="00AD1853">
        <w:trPr>
          <w:jc w:val="center"/>
        </w:trPr>
        <w:tc>
          <w:tcPr>
            <w:tcW w:w="2491" w:type="dxa"/>
          </w:tcPr>
          <w:p w14:paraId="29B4C3CC" w14:textId="77777777" w:rsidR="00AD1853" w:rsidRDefault="00AD1853" w:rsidP="0006369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Гиперкуб</w:t>
            </w:r>
          </w:p>
        </w:tc>
        <w:tc>
          <w:tcPr>
            <w:tcW w:w="2491" w:type="dxa"/>
          </w:tcPr>
          <w:p w14:paraId="16C83A69" w14:textId="722D54E3" w:rsidR="00AD1853" w:rsidRDefault="00AD1853" w:rsidP="0006369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1600</w:t>
            </w:r>
          </w:p>
        </w:tc>
      </w:tr>
    </w:tbl>
    <w:p w14:paraId="679061AB" w14:textId="63293B46" w:rsidR="0076437A" w:rsidRDefault="0076437A" w:rsidP="00231338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12E1C518" w14:textId="02DF79FE" w:rsidR="008866E8" w:rsidRPr="008866E8" w:rsidRDefault="00954747" w:rsidP="008866E8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 w:rsidR="008866E8" w:rsidRPr="008866E8">
        <w:rPr>
          <w:sz w:val="28"/>
          <w:szCs w:val="28"/>
        </w:rPr>
        <w:t xml:space="preserve">Несмотря на более высокую стоимость гиперкуб имеет большее число связей, поэтому сеть с данной топологией более надёжна. </w:t>
      </w:r>
    </w:p>
    <w:p w14:paraId="7A52E0A3" w14:textId="77777777" w:rsidR="008866E8" w:rsidRPr="008866E8" w:rsidRDefault="008866E8" w:rsidP="008866E8">
      <w:pPr>
        <w:ind w:firstLine="708"/>
        <w:rPr>
          <w:sz w:val="28"/>
          <w:szCs w:val="28"/>
        </w:rPr>
      </w:pPr>
      <w:r w:rsidRPr="008866E8">
        <w:rPr>
          <w:sz w:val="28"/>
          <w:szCs w:val="28"/>
        </w:rPr>
        <w:t xml:space="preserve">Однако, на практике чаще используется тор, потому что данная топология </w:t>
      </w:r>
    </w:p>
    <w:p w14:paraId="5880D2E3" w14:textId="77777777" w:rsidR="008866E8" w:rsidRPr="008866E8" w:rsidRDefault="008866E8" w:rsidP="008866E8">
      <w:pPr>
        <w:rPr>
          <w:sz w:val="28"/>
          <w:szCs w:val="28"/>
        </w:rPr>
      </w:pPr>
      <w:r w:rsidRPr="008866E8">
        <w:rPr>
          <w:sz w:val="28"/>
          <w:szCs w:val="28"/>
        </w:rPr>
        <w:t xml:space="preserve">хорошо подходит для матричных вычислений, которые встречаются довольно </w:t>
      </w:r>
    </w:p>
    <w:p w14:paraId="61272A1A" w14:textId="77777777" w:rsidR="008866E8" w:rsidRPr="008866E8" w:rsidRDefault="008866E8" w:rsidP="008866E8">
      <w:pPr>
        <w:rPr>
          <w:sz w:val="28"/>
          <w:szCs w:val="28"/>
        </w:rPr>
      </w:pPr>
      <w:r w:rsidRPr="008866E8">
        <w:rPr>
          <w:sz w:val="28"/>
          <w:szCs w:val="28"/>
        </w:rPr>
        <w:t xml:space="preserve">часто. Также для топологии тор порядок узла постоянен и равен 4, а у гиперкуба </w:t>
      </w:r>
    </w:p>
    <w:p w14:paraId="368706E8" w14:textId="77777777" w:rsidR="008866E8" w:rsidRPr="008866E8" w:rsidRDefault="008866E8" w:rsidP="008866E8">
      <w:pPr>
        <w:rPr>
          <w:sz w:val="28"/>
          <w:szCs w:val="28"/>
        </w:rPr>
      </w:pPr>
      <w:r w:rsidRPr="008866E8">
        <w:rPr>
          <w:sz w:val="28"/>
          <w:szCs w:val="28"/>
        </w:rPr>
        <w:t xml:space="preserve">порядок узла растет с увеличением количества узлов сети, что усложняет </w:t>
      </w:r>
    </w:p>
    <w:p w14:paraId="3E905851" w14:textId="7520B57D" w:rsidR="00AD1853" w:rsidRDefault="008866E8" w:rsidP="008866E8">
      <w:pPr>
        <w:rPr>
          <w:sz w:val="28"/>
          <w:szCs w:val="28"/>
        </w:rPr>
      </w:pPr>
      <w:r w:rsidRPr="008866E8">
        <w:rPr>
          <w:sz w:val="28"/>
          <w:szCs w:val="28"/>
        </w:rPr>
        <w:t>устройство коммутаторов.</w:t>
      </w:r>
    </w:p>
    <w:p w14:paraId="135E26E7" w14:textId="1E0730B4" w:rsidR="0076437A" w:rsidRDefault="0076437A" w:rsidP="00231338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03BE0B14" w14:textId="28CF66DB" w:rsidR="0076437A" w:rsidRDefault="00231338" w:rsidP="00231338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325B7CBA" w14:textId="7ACCBAB1" w:rsidR="00231338" w:rsidRDefault="00231338" w:rsidP="00231338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09B4ACD0" w14:textId="73565112" w:rsidR="00231338" w:rsidRDefault="00231338" w:rsidP="00231338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6C42B25E" w14:textId="77777777" w:rsidR="00231338" w:rsidRDefault="00231338" w:rsidP="00231338">
      <w:pPr>
        <w:rPr>
          <w:sz w:val="28"/>
          <w:szCs w:val="28"/>
        </w:rPr>
      </w:pPr>
    </w:p>
    <w:p w14:paraId="23D82A8D" w14:textId="0EA831AD" w:rsidR="007F3DE1" w:rsidRPr="007F3DE1" w:rsidRDefault="007F3DE1" w:rsidP="00844B83">
      <w:pPr>
        <w:rPr>
          <w:sz w:val="28"/>
          <w:szCs w:val="28"/>
        </w:rPr>
      </w:pPr>
    </w:p>
    <w:p w14:paraId="06DF0B06" w14:textId="77777777" w:rsidR="00CE0FE4" w:rsidRDefault="00CE0FE4" w:rsidP="00585CDA"/>
    <w:sectPr w:rsidR="00CE0FE4" w:rsidSect="00CD4700">
      <w:headerReference w:type="even" r:id="rId44"/>
      <w:headerReference w:type="default" r:id="rId45"/>
      <w:footerReference w:type="even" r:id="rId46"/>
      <w:footerReference w:type="default" r:id="rId47"/>
      <w:pgSz w:w="11906" w:h="16838"/>
      <w:pgMar w:top="1134" w:right="850" w:bottom="1134" w:left="108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41694C" w14:textId="77777777" w:rsidR="00F72140" w:rsidRDefault="00F72140">
      <w:r>
        <w:separator/>
      </w:r>
    </w:p>
  </w:endnote>
  <w:endnote w:type="continuationSeparator" w:id="0">
    <w:p w14:paraId="217E290F" w14:textId="77777777" w:rsidR="00F72140" w:rsidRDefault="00F721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8B4C83" w14:textId="77777777" w:rsidR="00BC0938" w:rsidRDefault="00BC0938" w:rsidP="00CD4700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03030719" w14:textId="77777777" w:rsidR="00BC0938" w:rsidRDefault="00BC0938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A9FC14" w14:textId="77777777" w:rsidR="00BC0938" w:rsidRDefault="00BC0938" w:rsidP="00CD4700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>
      <w:rPr>
        <w:rStyle w:val="a5"/>
        <w:noProof/>
      </w:rPr>
      <w:t>2</w:t>
    </w:r>
    <w:r>
      <w:rPr>
        <w:rStyle w:val="a5"/>
      </w:rPr>
      <w:fldChar w:fldCharType="end"/>
    </w:r>
  </w:p>
  <w:p w14:paraId="78386B8C" w14:textId="77777777" w:rsidR="00BC0938" w:rsidRDefault="00BC0938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8FF71E" w14:textId="77777777" w:rsidR="00F72140" w:rsidRDefault="00F72140">
      <w:r>
        <w:separator/>
      </w:r>
    </w:p>
  </w:footnote>
  <w:footnote w:type="continuationSeparator" w:id="0">
    <w:p w14:paraId="7EF55F4D" w14:textId="77777777" w:rsidR="00F72140" w:rsidRDefault="00F721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F589CF" w14:textId="77777777" w:rsidR="00BC0938" w:rsidRDefault="00BC0938" w:rsidP="00CD4700">
    <w:pPr>
      <w:pStyle w:val="a6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45B4AE14" w14:textId="77777777" w:rsidR="00BC0938" w:rsidRDefault="00BC0938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1907F2" w14:textId="77777777" w:rsidR="00BC0938" w:rsidRPr="00CD4700" w:rsidRDefault="00BC0938" w:rsidP="00CD4700">
    <w:pPr>
      <w:pStyle w:val="a6"/>
      <w:pBdr>
        <w:top w:val="single" w:sz="4" w:space="1" w:color="auto"/>
        <w:bottom w:val="single" w:sz="4" w:space="1" w:color="auto"/>
      </w:pBdr>
      <w:jc w:val="right"/>
    </w:pPr>
    <w:r>
      <w:t xml:space="preserve">Дата создания </w:t>
    </w:r>
    <w:r>
      <w:fldChar w:fldCharType="begin"/>
    </w:r>
    <w:r>
      <w:instrText xml:space="preserve"> CREATEDATE \@ "dd.MM.yyyy h:mm am/pm" </w:instrText>
    </w:r>
    <w:r>
      <w:fldChar w:fldCharType="separate"/>
    </w:r>
    <w:r w:rsidR="009A5FCD">
      <w:rPr>
        <w:noProof/>
      </w:rPr>
      <w:t xml:space="preserve">14.11.2023 3:46 </w:t>
    </w:r>
    <w:r>
      <w:fldChar w:fldCharType="end"/>
    </w:r>
    <w:r>
      <w:t xml:space="preserve">стр. </w:t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2</w:t>
    </w:r>
    <w:r>
      <w:fldChar w:fldCharType="end"/>
    </w:r>
    <w:r>
      <w:t xml:space="preserve"> из </w:t>
    </w:r>
    <w:r w:rsidR="00000000">
      <w:fldChar w:fldCharType="begin"/>
    </w:r>
    <w:r w:rsidR="00000000">
      <w:instrText xml:space="preserve"> NUMPAGES </w:instrText>
    </w:r>
    <w:r w:rsidR="00000000">
      <w:fldChar w:fldCharType="separate"/>
    </w:r>
    <w:r>
      <w:rPr>
        <w:noProof/>
      </w:rPr>
      <w:t>2</w:t>
    </w:r>
    <w:r w:rsidR="00000000"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E65689"/>
    <w:multiLevelType w:val="hybridMultilevel"/>
    <w:tmpl w:val="D332CC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88300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rawingGridHorizontalSpacing w:val="181"/>
  <w:drawingGridVerticalSpacing w:val="181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5FCD"/>
    <w:rsid w:val="00042446"/>
    <w:rsid w:val="00065F6F"/>
    <w:rsid w:val="000F247E"/>
    <w:rsid w:val="00150D3C"/>
    <w:rsid w:val="001A03B4"/>
    <w:rsid w:val="001F35C9"/>
    <w:rsid w:val="00202B04"/>
    <w:rsid w:val="00231338"/>
    <w:rsid w:val="002452FD"/>
    <w:rsid w:val="00316055"/>
    <w:rsid w:val="00395D1E"/>
    <w:rsid w:val="003E4168"/>
    <w:rsid w:val="00552524"/>
    <w:rsid w:val="00585CDA"/>
    <w:rsid w:val="005E3ABC"/>
    <w:rsid w:val="006542EC"/>
    <w:rsid w:val="0076437A"/>
    <w:rsid w:val="007B0340"/>
    <w:rsid w:val="007F3DE1"/>
    <w:rsid w:val="00816FF3"/>
    <w:rsid w:val="00844B83"/>
    <w:rsid w:val="008866E8"/>
    <w:rsid w:val="0094255B"/>
    <w:rsid w:val="00954747"/>
    <w:rsid w:val="009A5FCD"/>
    <w:rsid w:val="00A331BE"/>
    <w:rsid w:val="00AD1853"/>
    <w:rsid w:val="00B06653"/>
    <w:rsid w:val="00B62DF5"/>
    <w:rsid w:val="00B9014C"/>
    <w:rsid w:val="00BC0938"/>
    <w:rsid w:val="00CD4700"/>
    <w:rsid w:val="00CE0FE4"/>
    <w:rsid w:val="00DA232A"/>
    <w:rsid w:val="00DC2ACD"/>
    <w:rsid w:val="00EC244C"/>
    <w:rsid w:val="00EC2A97"/>
    <w:rsid w:val="00F51ED1"/>
    <w:rsid w:val="00F72140"/>
    <w:rsid w:val="00FA74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9F51079"/>
  <w15:chartTrackingRefBased/>
  <w15:docId w15:val="{F56D5217-8C9A-44D5-84B6-9FE8314D98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16FF3"/>
  </w:style>
  <w:style w:type="paragraph" w:styleId="3">
    <w:name w:val="heading 3"/>
    <w:basedOn w:val="a"/>
    <w:next w:val="a"/>
    <w:qFormat/>
    <w:rsid w:val="00816FF3"/>
    <w:pPr>
      <w:keepNext/>
      <w:jc w:val="center"/>
      <w:outlineLvl w:val="2"/>
    </w:pPr>
    <w:rPr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qFormat/>
    <w:rsid w:val="00816FF3"/>
    <w:pPr>
      <w:jc w:val="center"/>
    </w:pPr>
    <w:rPr>
      <w:caps/>
      <w:sz w:val="32"/>
    </w:rPr>
  </w:style>
  <w:style w:type="paragraph" w:styleId="a4">
    <w:name w:val="footer"/>
    <w:basedOn w:val="a"/>
    <w:rsid w:val="00CD4700"/>
    <w:pPr>
      <w:tabs>
        <w:tab w:val="center" w:pos="4677"/>
        <w:tab w:val="right" w:pos="9355"/>
      </w:tabs>
    </w:pPr>
  </w:style>
  <w:style w:type="character" w:styleId="a5">
    <w:name w:val="page number"/>
    <w:basedOn w:val="a0"/>
    <w:rsid w:val="00CD4700"/>
  </w:style>
  <w:style w:type="paragraph" w:styleId="a6">
    <w:name w:val="header"/>
    <w:basedOn w:val="a"/>
    <w:rsid w:val="00CD4700"/>
    <w:pPr>
      <w:tabs>
        <w:tab w:val="center" w:pos="4677"/>
        <w:tab w:val="right" w:pos="9355"/>
      </w:tabs>
    </w:pPr>
  </w:style>
  <w:style w:type="paragraph" w:styleId="a7">
    <w:name w:val="List Paragraph"/>
    <w:basedOn w:val="a"/>
    <w:uiPriority w:val="34"/>
    <w:qFormat/>
    <w:rsid w:val="007F3DE1"/>
    <w:pPr>
      <w:ind w:left="720"/>
      <w:contextualSpacing/>
    </w:pPr>
  </w:style>
  <w:style w:type="table" w:styleId="a8">
    <w:name w:val="Table Grid"/>
    <w:basedOn w:val="a1"/>
    <w:uiPriority w:val="39"/>
    <w:rsid w:val="007B03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oter" Target="footer2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oter" Target="foot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vsk\Client\reports\report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report.dot</Template>
  <TotalTime>234</TotalTime>
  <Pages>18</Pages>
  <Words>1367</Words>
  <Characters>7793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1</Company>
  <LinksUpToDate>false</LinksUpToDate>
  <CharactersWithSpaces>9142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Класс</dc:creator>
  <cp:keywords/>
  <dc:description/>
  <cp:lastModifiedBy>Anastasia Ptakhova</cp:lastModifiedBy>
  <cp:revision>6</cp:revision>
  <cp:lastPrinted>1899-12-31T21:00:00Z</cp:lastPrinted>
  <dcterms:created xsi:type="dcterms:W3CDTF">2023-11-17T08:07:00Z</dcterms:created>
  <dcterms:modified xsi:type="dcterms:W3CDTF">2023-11-21T13:01:00Z</dcterms:modified>
</cp:coreProperties>
</file>